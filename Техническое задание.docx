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DA10E" w14:textId="64B46706" w:rsidR="00990EAC" w:rsidRPr="00C34010" w:rsidRDefault="00990EAC" w:rsidP="00277614">
      <w:pPr>
        <w:ind w:left="2126"/>
        <w:rPr>
          <w:noProof/>
        </w:rPr>
      </w:pPr>
    </w:p>
    <w:p w14:paraId="2AAA6B2A" w14:textId="73673BC9" w:rsidR="00990EAC" w:rsidRPr="00646136" w:rsidRDefault="00990EAC" w:rsidP="00EA6493">
      <w:pPr>
        <w:rPr>
          <w:noProof/>
        </w:rPr>
      </w:pPr>
    </w:p>
    <w:p w14:paraId="66DDFF13" w14:textId="77777777" w:rsidR="00990EAC" w:rsidRPr="00646136" w:rsidRDefault="00990EAC" w:rsidP="00990EAC"/>
    <w:p w14:paraId="6D8F6D6B" w14:textId="77777777" w:rsidR="00990EAC" w:rsidRPr="00646136" w:rsidRDefault="00990EAC" w:rsidP="00990EAC"/>
    <w:p w14:paraId="45023D62" w14:textId="77777777" w:rsidR="007E7657" w:rsidRDefault="007E7657" w:rsidP="00A6518F">
      <w:pPr>
        <w:pStyle w:val="vguxTitleDocName"/>
        <w:rPr>
          <w:lang w:val="ru-RU"/>
        </w:rPr>
      </w:pPr>
    </w:p>
    <w:p w14:paraId="1D596497" w14:textId="77777777" w:rsidR="007E7657" w:rsidRDefault="007E7657" w:rsidP="00A6518F">
      <w:pPr>
        <w:pStyle w:val="vguxTitleDocName"/>
        <w:rPr>
          <w:lang w:val="ru-RU"/>
        </w:rPr>
      </w:pPr>
    </w:p>
    <w:p w14:paraId="603E9EF0" w14:textId="77777777" w:rsidR="007E7657" w:rsidRDefault="007E7657" w:rsidP="00A6518F">
      <w:pPr>
        <w:pStyle w:val="vguxTitleDocName"/>
        <w:rPr>
          <w:lang w:val="ru-RU"/>
        </w:rPr>
      </w:pPr>
    </w:p>
    <w:p w14:paraId="6484998A" w14:textId="77777777" w:rsidR="007E7657" w:rsidRDefault="007E7657" w:rsidP="00A6518F">
      <w:pPr>
        <w:pStyle w:val="vguxTitleDocName"/>
        <w:rPr>
          <w:lang w:val="ru-RU"/>
        </w:rPr>
      </w:pPr>
    </w:p>
    <w:p w14:paraId="326582D4" w14:textId="6559E710" w:rsidR="00990EAC" w:rsidRPr="00F75C2A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DFA6F0E" w14:textId="4B8A8146" w:rsidR="005A16B9" w:rsidRPr="000E64FB" w:rsidRDefault="00BF4243" w:rsidP="005A16B9">
      <w:pPr>
        <w:ind w:firstLine="0"/>
        <w:jc w:val="center"/>
        <w:rPr>
          <w:u w:val="single"/>
        </w:rPr>
      </w:pPr>
      <w:r w:rsidRPr="000E64FB">
        <w:rPr>
          <w:u w:val="single"/>
        </w:rPr>
        <w:t>н</w:t>
      </w:r>
      <w:r w:rsidR="00990EAC" w:rsidRPr="000E64FB">
        <w:rPr>
          <w:u w:val="single"/>
        </w:rPr>
        <w:t xml:space="preserve">а </w:t>
      </w:r>
      <w:r w:rsidR="00F2337D" w:rsidRPr="000E64FB">
        <w:rPr>
          <w:u w:val="single"/>
        </w:rPr>
        <w:t>разработку</w:t>
      </w:r>
      <w:r w:rsidR="000D3CD9" w:rsidRPr="000E64FB">
        <w:rPr>
          <w:u w:val="single"/>
        </w:rPr>
        <w:t xml:space="preserve"> </w:t>
      </w:r>
      <w:r w:rsidR="005A16B9" w:rsidRPr="000E64FB">
        <w:rPr>
          <w:szCs w:val="24"/>
          <w:u w:val="single"/>
        </w:rPr>
        <w:t>«</w:t>
      </w:r>
      <w:r w:rsidR="00A35896" w:rsidRPr="000E64FB">
        <w:rPr>
          <w:color w:val="000000"/>
          <w:szCs w:val="24"/>
          <w:u w:val="single"/>
        </w:rPr>
        <w:t>п</w:t>
      </w:r>
      <w:r w:rsidR="007E7657" w:rsidRPr="000E64FB">
        <w:rPr>
          <w:color w:val="000000"/>
          <w:szCs w:val="24"/>
          <w:u w:val="single"/>
        </w:rPr>
        <w:t>рограммной системы для управления кулинарными рецептами и автоматизации формирования списка продуктов</w:t>
      </w:r>
      <w:r w:rsidR="005A16B9" w:rsidRPr="000E64FB">
        <w:rPr>
          <w:szCs w:val="24"/>
          <w:u w:val="single"/>
        </w:rPr>
        <w:t>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7E7657" w14:paraId="415F2DB0" w14:textId="77777777" w:rsidTr="007E7657">
        <w:trPr>
          <w:trHeight w:val="419"/>
        </w:trPr>
        <w:tc>
          <w:tcPr>
            <w:tcW w:w="4821" w:type="dxa"/>
          </w:tcPr>
          <w:p w14:paraId="79D1C775" w14:textId="77777777" w:rsidR="007E7657" w:rsidRDefault="007E7657" w:rsidP="003E22A5">
            <w:pPr>
              <w:ind w:firstLine="0"/>
            </w:pPr>
          </w:p>
          <w:p w14:paraId="2D3A0885" w14:textId="77777777" w:rsidR="007E7657" w:rsidRPr="00D31A36" w:rsidRDefault="007E7657" w:rsidP="003E22A5">
            <w:pPr>
              <w:ind w:firstLine="0"/>
            </w:pPr>
          </w:p>
        </w:tc>
      </w:tr>
      <w:tr w:rsidR="007E7657" w14:paraId="10817EA7" w14:textId="77777777" w:rsidTr="007E7657">
        <w:trPr>
          <w:trHeight w:val="1713"/>
        </w:trPr>
        <w:tc>
          <w:tcPr>
            <w:tcW w:w="4821" w:type="dxa"/>
          </w:tcPr>
          <w:p w14:paraId="7B688BE1" w14:textId="77777777" w:rsidR="007E7657" w:rsidRPr="00D31A36" w:rsidRDefault="007E7657" w:rsidP="003E22A5">
            <w:pPr>
              <w:ind w:firstLine="0"/>
            </w:pPr>
          </w:p>
        </w:tc>
      </w:tr>
    </w:tbl>
    <w:p w14:paraId="4EEED0FE" w14:textId="3F6EF126" w:rsidR="00D2756B" w:rsidRDefault="00D2756B" w:rsidP="003E22A5">
      <w:pPr>
        <w:ind w:firstLine="0"/>
      </w:pPr>
    </w:p>
    <w:p w14:paraId="0E468CFB" w14:textId="721BA3C1" w:rsidR="00D2756B" w:rsidRDefault="00D2756B" w:rsidP="00FA01F0">
      <w:pPr>
        <w:ind w:firstLine="0"/>
      </w:pPr>
    </w:p>
    <w:p w14:paraId="195BB252" w14:textId="3E6197FF" w:rsidR="00990EAC" w:rsidRDefault="00990EAC" w:rsidP="00303DC8"/>
    <w:p w14:paraId="72D7DA11" w14:textId="77777777" w:rsidR="00F119CD" w:rsidRDefault="00F119CD" w:rsidP="00303DC8"/>
    <w:p w14:paraId="67FEAE8F" w14:textId="77777777" w:rsidR="00F119CD" w:rsidRDefault="00F119CD" w:rsidP="00303DC8"/>
    <w:p w14:paraId="2DD731FE" w14:textId="77777777" w:rsidR="00F113BF" w:rsidRDefault="00F113BF" w:rsidP="00FA01F0">
      <w:pPr>
        <w:ind w:firstLine="0"/>
      </w:pPr>
    </w:p>
    <w:p w14:paraId="3334347A" w14:textId="15F5897F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55254B"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 w:rsidSect="004555BD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66BA67A" w14:textId="49155111" w:rsidR="0051660E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0344" w:history="1">
            <w:r w:rsidR="0051660E" w:rsidRPr="00590090">
              <w:rPr>
                <w:rStyle w:val="a6"/>
              </w:rPr>
              <w:t>Введение</w:t>
            </w:r>
            <w:r w:rsidR="0051660E">
              <w:rPr>
                <w:webHidden/>
              </w:rPr>
              <w:tab/>
            </w:r>
            <w:r w:rsidR="0051660E">
              <w:rPr>
                <w:webHidden/>
              </w:rPr>
              <w:fldChar w:fldCharType="begin"/>
            </w:r>
            <w:r w:rsidR="0051660E">
              <w:rPr>
                <w:webHidden/>
              </w:rPr>
              <w:instrText xml:space="preserve"> PAGEREF _Toc210240344 \h </w:instrText>
            </w:r>
            <w:r w:rsidR="0051660E">
              <w:rPr>
                <w:webHidden/>
              </w:rPr>
            </w:r>
            <w:r w:rsidR="0051660E">
              <w:rPr>
                <w:webHidden/>
              </w:rPr>
              <w:fldChar w:fldCharType="separate"/>
            </w:r>
            <w:r w:rsidR="0051660E">
              <w:rPr>
                <w:webHidden/>
              </w:rPr>
              <w:t>2</w:t>
            </w:r>
            <w:r w:rsidR="0051660E">
              <w:rPr>
                <w:webHidden/>
              </w:rPr>
              <w:fldChar w:fldCharType="end"/>
            </w:r>
          </w:hyperlink>
        </w:p>
        <w:p w14:paraId="0ADE6812" w14:textId="45505DC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5" w:history="1">
            <w:r w:rsidRPr="00590090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4B3489" w14:textId="5FA34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6" w:history="1">
            <w:r w:rsidRPr="00590090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2B35E1" w14:textId="2A31BA21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7" w:history="1">
            <w:r w:rsidRPr="00590090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BE9E80" w14:textId="30EBEDA8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8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D38352" w14:textId="04BCDAD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61AD10" w14:textId="7974485F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0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393B91" w14:textId="6BE5582D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1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AF1413" w14:textId="0B730BB0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2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A1F40C" w14:textId="663A2230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3" w:history="1">
            <w:r w:rsidRPr="00590090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01C2D5B" w14:textId="7994B1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4" w:history="1">
            <w:r w:rsidRPr="00590090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404A9FD" w14:textId="58A0BF0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функции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FA3603" w14:textId="52DE757C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Возможности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6F6F6EC" w14:textId="38CA7FB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7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6B6971" w14:textId="2EF821D6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8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B8E63F" w14:textId="5520D254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65E2B1" w14:textId="785445CC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0" w:history="1">
            <w:r w:rsidRPr="00590090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1B6780A" w14:textId="1C18F83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1" w:history="1">
            <w:r w:rsidRPr="00590090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280C60" w14:textId="2D341F2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2" w:history="1">
            <w:r w:rsidRPr="00590090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B6F7234" w14:textId="66B08672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3" w:history="1">
            <w:r w:rsidRPr="00590090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D7CF8A1" w14:textId="551FAAF7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4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E5B0224" w14:textId="6EFC5AC1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46E0E1F" w14:textId="4636318B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D209C71" w14:textId="291CB5D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7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71E8B72" w14:textId="0E5DFA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8" w:history="1">
            <w:r w:rsidRPr="00590090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D85994" w14:textId="37AAC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9" w:history="1">
            <w:r w:rsidRPr="00590090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F128FB" w14:textId="4999761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70" w:history="1">
            <w:r w:rsidRPr="00590090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CF0F4E1" w14:textId="7DBDF115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3A0F16">
      <w:pPr>
        <w:pStyle w:val="1"/>
        <w:numPr>
          <w:ilvl w:val="0"/>
          <w:numId w:val="0"/>
        </w:numPr>
        <w:spacing w:after="240"/>
        <w:ind w:firstLine="851"/>
      </w:pPr>
      <w:bookmarkStart w:id="0" w:name="_Toc210240344"/>
      <w:r>
        <w:lastRenderedPageBreak/>
        <w:t>Вв</w:t>
      </w:r>
      <w:r w:rsidR="005A4E60" w:rsidRPr="00F62DCD">
        <w:t>едение</w:t>
      </w:r>
      <w:bookmarkEnd w:id="0"/>
    </w:p>
    <w:p w14:paraId="554B3921" w14:textId="77777777" w:rsidR="00D81485" w:rsidRPr="008D784E" w:rsidRDefault="00D81485" w:rsidP="008D784E">
      <w:pPr>
        <w:pStyle w:val="p1"/>
        <w:spacing w:line="360" w:lineRule="auto"/>
        <w:ind w:firstLine="709"/>
        <w:jc w:val="both"/>
      </w:pPr>
      <w:bookmarkStart w:id="1" w:name="_Toc74526610"/>
      <w:bookmarkStart w:id="2" w:name="_Toc128474254"/>
      <w:r w:rsidRPr="008D784E">
        <w:rPr>
          <w:rStyle w:val="s1"/>
          <w:rFonts w:eastAsiaTheme="majorEastAsia"/>
        </w:rPr>
        <w:t xml:space="preserve">В данном документе представлено техническое задание на разработку </w:t>
      </w:r>
      <w:r w:rsidRPr="008D784E">
        <w:t>программной системы для управления кулинарными рецептами и автоматизации формирования списка продуктов</w:t>
      </w:r>
      <w:r w:rsidRPr="008D784E">
        <w:rPr>
          <w:rStyle w:val="s1"/>
          <w:rFonts w:eastAsiaTheme="majorEastAsia"/>
        </w:rPr>
        <w:t>.</w:t>
      </w:r>
    </w:p>
    <w:p w14:paraId="1CBC18C2" w14:textId="0BF94BA1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Настоящее техническое задание содержит требования к разработке проекта, его цель и задачи, сведения о заказчике и исполнителе, сроки выполнения и назначение работы. Документ включает описание предметной области, основные определения, требования к функциональным и нефункциональным характеристикам системы, а также порядок её сдачи и приёмки.</w:t>
      </w:r>
    </w:p>
    <w:p w14:paraId="770E9913" w14:textId="77777777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Техническое задание предназначено:</w:t>
      </w:r>
    </w:p>
    <w:p w14:paraId="06135C80" w14:textId="77777777" w:rsidR="00D81485" w:rsidRPr="008D784E" w:rsidRDefault="00D81485" w:rsidP="007C660B">
      <w:pPr>
        <w:pStyle w:val="a0"/>
        <w:ind w:left="0" w:firstLine="851"/>
      </w:pPr>
      <w:r w:rsidRPr="008D784E">
        <w:t>для технических специалистов, осуществляющих разработку программной системы, с целью понимания требований к проекту и обеспечения корректной реализации;</w:t>
      </w:r>
    </w:p>
    <w:p w14:paraId="2FD051E0" w14:textId="77777777" w:rsidR="00D81485" w:rsidRPr="008D784E" w:rsidRDefault="00D81485" w:rsidP="007C660B">
      <w:pPr>
        <w:pStyle w:val="a0"/>
        <w:ind w:left="0" w:firstLine="851"/>
      </w:pPr>
      <w:r w:rsidRPr="008D784E">
        <w:t>для представителей заказчика работ, с целью подтверждения соответствия результатов разработки заявленным требованиям и обеспечения приёмки работы.</w:t>
      </w:r>
    </w:p>
    <w:p w14:paraId="794047BB" w14:textId="4613A314" w:rsidR="00A63893" w:rsidRPr="00B977B6" w:rsidRDefault="00EB6A0B" w:rsidP="00C10B2D">
      <w:pPr>
        <w:pStyle w:val="1"/>
      </w:pPr>
      <w:bookmarkStart w:id="3" w:name="_Toc210240345"/>
      <w:r w:rsidRPr="00B977B6">
        <w:lastRenderedPageBreak/>
        <w:t>Термины и определения</w:t>
      </w:r>
      <w:bookmarkEnd w:id="3"/>
    </w:p>
    <w:p w14:paraId="7A46B8F1" w14:textId="77777777" w:rsidR="0034234F" w:rsidRPr="0019577B" w:rsidRDefault="0034234F" w:rsidP="0019577B">
      <w:pPr>
        <w:pStyle w:val="p2"/>
        <w:spacing w:line="360" w:lineRule="auto"/>
        <w:ind w:firstLine="709"/>
        <w:jc w:val="both"/>
      </w:pPr>
      <w:r w:rsidRPr="0019577B">
        <w:t>В настоящем документе применяются следующие термины и определения:</w:t>
      </w:r>
    </w:p>
    <w:p w14:paraId="0631EFEA" w14:textId="2473366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рограммная система</w:t>
      </w:r>
      <w:r w:rsidR="0019577B">
        <w:t xml:space="preserve"> – это </w:t>
      </w:r>
      <w:r w:rsidR="0034234F">
        <w:t>комплекс программных средств, реализующих функциональные возможности по публикации и управлению кулинарными рецептами, а также автоматизации формирования списка продуктов.</w:t>
      </w:r>
    </w:p>
    <w:p w14:paraId="44CD88F3" w14:textId="7B44B6BA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ользователь</w:t>
      </w:r>
      <w:r w:rsidR="00580E9A">
        <w:t xml:space="preserve"> – это </w:t>
      </w:r>
      <w:r w:rsidR="0034234F">
        <w:t>физическое лицо, зарегистрированное в системе и использующее её функционал для создания, редактирования и просмотра рецептов, взаимодействия с другими пользователями и формирования списка покупок.</w:t>
      </w:r>
    </w:p>
    <w:p w14:paraId="1C0B9ACF" w14:textId="591D934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г</w:t>
      </w:r>
      <w:r w:rsidR="0034234F" w:rsidRPr="0019577B">
        <w:t>ость (анонимный пользователь)</w:t>
      </w:r>
      <w:r w:rsidR="0034234F">
        <w:t xml:space="preserve"> </w:t>
      </w:r>
      <w:r w:rsidR="00272861">
        <w:t xml:space="preserve">– это </w:t>
      </w:r>
      <w:r w:rsidR="0034234F">
        <w:t>лицо, не прошедшее регистрацию, имеющее доступ только к просмотру рецептов и статических страниц.</w:t>
      </w:r>
    </w:p>
    <w:p w14:paraId="043ECA73" w14:textId="6A4E48C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а</w:t>
      </w:r>
      <w:r w:rsidR="0034234F" w:rsidRPr="0019577B">
        <w:t>дминистратор</w:t>
      </w:r>
      <w:r w:rsidR="0034234F">
        <w:t xml:space="preserve"> </w:t>
      </w:r>
      <w:r w:rsidR="00272861">
        <w:t xml:space="preserve">– это </w:t>
      </w:r>
      <w:r w:rsidR="0034234F">
        <w:t>пользователь, обладающий расширенными полномочиями по управлению системой, включая модерацию контента, управление тегами, ингредиентами и пользователями через административный интерфейс.</w:t>
      </w:r>
    </w:p>
    <w:p w14:paraId="77E949AF" w14:textId="433E58A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р</w:t>
      </w:r>
      <w:r w:rsidR="0034234F" w:rsidRPr="0019577B">
        <w:t>ецепт</w:t>
      </w:r>
      <w:r w:rsidR="0034234F">
        <w:t xml:space="preserve"> </w:t>
      </w:r>
      <w:r w:rsidR="00272861">
        <w:t xml:space="preserve">– это </w:t>
      </w:r>
      <w:r w:rsidR="0034234F">
        <w:t>структурированная запись, содержащая название, описание, список ингредиентов с указанием их количества, время приготовления, изображение и теги.</w:t>
      </w:r>
    </w:p>
    <w:p w14:paraId="4BBCA959" w14:textId="06632B4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нгредиент</w:t>
      </w:r>
      <w:r w:rsidR="0034234F">
        <w:t xml:space="preserve"> </w:t>
      </w:r>
      <w:r w:rsidR="00272861">
        <w:t xml:space="preserve">– это </w:t>
      </w:r>
      <w:r w:rsidR="0034234F">
        <w:t>наименование продукта, используемое при приготовлении блюда, указываемое в составе рецепта.</w:t>
      </w:r>
    </w:p>
    <w:p w14:paraId="1FB98F07" w14:textId="310A837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т</w:t>
      </w:r>
      <w:r w:rsidR="0034234F" w:rsidRPr="0019577B">
        <w:t>ег</w:t>
      </w:r>
      <w:r w:rsidR="0034234F">
        <w:t xml:space="preserve"> </w:t>
      </w:r>
      <w:r w:rsidR="00272861">
        <w:t xml:space="preserve">– это </w:t>
      </w:r>
      <w:r w:rsidR="0034234F">
        <w:t>ключевая метка (категория), присваиваемая рецептам для их классификации и упрощения поиска.</w:t>
      </w:r>
    </w:p>
    <w:p w14:paraId="2CB0D543" w14:textId="0435519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збранное</w:t>
      </w:r>
      <w:r w:rsidR="0034234F">
        <w:t xml:space="preserve"> </w:t>
      </w:r>
      <w:r w:rsidR="00272861">
        <w:t xml:space="preserve">– это </w:t>
      </w:r>
      <w:r w:rsidR="0034234F">
        <w:t>список рецептов, выбранных пользователем для быстрого доступа.</w:t>
      </w:r>
    </w:p>
    <w:p w14:paraId="16F23D64" w14:textId="2F2D1AD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одписка</w:t>
      </w:r>
      <w:r w:rsidR="0034234F">
        <w:t xml:space="preserve"> </w:t>
      </w:r>
      <w:r w:rsidR="00272861">
        <w:t xml:space="preserve">– это </w:t>
      </w:r>
      <w:r w:rsidR="0034234F">
        <w:t>функция, позволяющая пользователю отслеживать новые публикации выбранных авторов рецептов.</w:t>
      </w:r>
    </w:p>
    <w:p w14:paraId="6629D4D5" w14:textId="6253AA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с</w:t>
      </w:r>
      <w:r w:rsidR="0034234F" w:rsidRPr="0019577B">
        <w:t>писок покупок</w:t>
      </w:r>
      <w:r w:rsidR="0034234F">
        <w:t xml:space="preserve"> </w:t>
      </w:r>
      <w:r w:rsidR="00272861">
        <w:t xml:space="preserve">– это </w:t>
      </w:r>
      <w:r w:rsidR="0034234F">
        <w:t>автоматически формируемый перечень ингредиентов, необходимых для приготовления выбранных пользователем рецептов, с возможностью суммирования одинаковых продуктов.</w:t>
      </w:r>
    </w:p>
    <w:p w14:paraId="6DD6CF5C" w14:textId="77541E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к</w:t>
      </w:r>
      <w:r w:rsidR="0034234F" w:rsidRPr="0019577B">
        <w:t>ороткая ссылка на рецепт</w:t>
      </w:r>
      <w:r w:rsidR="0034234F">
        <w:t xml:space="preserve"> </w:t>
      </w:r>
      <w:r w:rsidR="00272861">
        <w:t xml:space="preserve">– это </w:t>
      </w:r>
      <w:r w:rsidR="0034234F">
        <w:t>уникальный постоянный идентификатор, обеспечивающий быстрый доступ к конкретному рецепту независимо от его изменений.</w:t>
      </w:r>
    </w:p>
    <w:p w14:paraId="64DDF069" w14:textId="5755E6D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ф</w:t>
      </w:r>
      <w:r w:rsidR="0034234F" w:rsidRPr="0019577B">
        <w:t>ильтрация рецептов</w:t>
      </w:r>
      <w:r w:rsidR="0034234F">
        <w:t xml:space="preserve"> </w:t>
      </w:r>
      <w:r w:rsidR="00272861">
        <w:t xml:space="preserve">– это </w:t>
      </w:r>
      <w:r w:rsidR="0034234F">
        <w:t>отбор рецептов по одному или нескольким тегам, реализованный по логике «или».</w:t>
      </w:r>
    </w:p>
    <w:p w14:paraId="01516C53" w14:textId="608257B5" w:rsidR="00557123" w:rsidRPr="003F7168" w:rsidRDefault="00557123" w:rsidP="00557123">
      <w:pPr>
        <w:tabs>
          <w:tab w:val="left" w:pos="6274"/>
        </w:tabs>
      </w:pPr>
      <w:r w:rsidRPr="003F7168">
        <w:tab/>
      </w:r>
    </w:p>
    <w:p w14:paraId="63A1A4BE" w14:textId="5A4A5D2A" w:rsidR="00A82498" w:rsidRDefault="00A82498" w:rsidP="00A82498">
      <w:pPr>
        <w:pStyle w:val="1"/>
      </w:pPr>
      <w:bookmarkStart w:id="4" w:name="_Toc210240346"/>
      <w:r w:rsidRPr="00312B16">
        <w:lastRenderedPageBreak/>
        <w:t>Перечень сокращений</w:t>
      </w:r>
      <w:bookmarkEnd w:id="4"/>
    </w:p>
    <w:p w14:paraId="3FA0E6BB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ГОСТ</w:t>
      </w:r>
      <w:r w:rsidRPr="004270FE">
        <w:t xml:space="preserve"> – межгосударственный стандарт, который фиксирует требования к оформлению, изготовлению или производству чего-либо.</w:t>
      </w:r>
    </w:p>
    <w:p w14:paraId="1AC0693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СТП</w:t>
      </w:r>
      <w:r w:rsidRPr="004270FE">
        <w:t xml:space="preserve"> – стандарт предприятия.</w:t>
      </w:r>
    </w:p>
    <w:p w14:paraId="6290BE7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Гб</w:t>
      </w:r>
      <w:r w:rsidRPr="004270FE">
        <w:t xml:space="preserve"> – гигабайт.</w:t>
      </w:r>
    </w:p>
    <w:p w14:paraId="65E8B00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ГГц</w:t>
      </w:r>
      <w:r w:rsidRPr="004270FE">
        <w:t xml:space="preserve"> – гигагерц.</w:t>
      </w:r>
    </w:p>
    <w:p w14:paraId="2AB4F41A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ПМИ</w:t>
      </w:r>
      <w:r w:rsidRPr="004270FE">
        <w:t xml:space="preserve"> – программа и методика испытаний.</w:t>
      </w:r>
    </w:p>
    <w:p w14:paraId="7B0545D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GPL</w:t>
      </w:r>
      <w:r w:rsidRPr="004270FE">
        <w:t xml:space="preserve"> – универсальная общественная лицензия.</w:t>
      </w:r>
    </w:p>
    <w:p w14:paraId="14550C05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ИС</w:t>
      </w:r>
      <w:r w:rsidRPr="004270FE">
        <w:t xml:space="preserve"> – информационная система.</w:t>
      </w:r>
    </w:p>
    <w:p w14:paraId="1DBAD73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ПО</w:t>
      </w:r>
      <w:r w:rsidRPr="004270FE">
        <w:t xml:space="preserve"> – программное обеспечение.</w:t>
      </w:r>
    </w:p>
    <w:p w14:paraId="23DFF43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СУБД</w:t>
      </w:r>
      <w:r w:rsidRPr="004270FE">
        <w:t xml:space="preserve"> – система управления базами данных.</w:t>
      </w:r>
    </w:p>
    <w:p w14:paraId="61A8862B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API</w:t>
      </w:r>
      <w:r w:rsidRPr="004270FE">
        <w:rPr>
          <w:lang w:val="en-US"/>
        </w:rPr>
        <w:t xml:space="preserve"> – </w:t>
      </w:r>
      <w:r w:rsidRPr="004270FE">
        <w:t>программный</w:t>
      </w:r>
      <w:r w:rsidRPr="004270FE">
        <w:rPr>
          <w:lang w:val="en-US"/>
        </w:rPr>
        <w:t xml:space="preserve"> </w:t>
      </w:r>
      <w:r w:rsidRPr="004270FE">
        <w:t>интерфейс</w:t>
      </w:r>
      <w:r w:rsidRPr="004270FE">
        <w:rPr>
          <w:lang w:val="en-US"/>
        </w:rPr>
        <w:t xml:space="preserve"> </w:t>
      </w:r>
      <w:r w:rsidRPr="004270FE">
        <w:t>приложения</w:t>
      </w:r>
      <w:r w:rsidRPr="004270FE">
        <w:rPr>
          <w:lang w:val="en-US"/>
        </w:rPr>
        <w:t xml:space="preserve"> (Application Programming Interface).</w:t>
      </w:r>
    </w:p>
    <w:p w14:paraId="19301590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DRF</w:t>
      </w:r>
      <w:r w:rsidRPr="004270FE">
        <w:rPr>
          <w:lang w:val="en-US"/>
        </w:rPr>
        <w:t xml:space="preserve"> – Django REST Framework.</w:t>
      </w:r>
    </w:p>
    <w:p w14:paraId="64B7E50A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JWT</w:t>
      </w:r>
      <w:r w:rsidRPr="004270FE">
        <w:rPr>
          <w:lang w:val="en-US"/>
        </w:rPr>
        <w:t xml:space="preserve"> – JSON Web Token (</w:t>
      </w:r>
      <w:r w:rsidRPr="004270FE">
        <w:t>формат</w:t>
      </w:r>
      <w:r w:rsidRPr="004270FE">
        <w:rPr>
          <w:lang w:val="en-US"/>
        </w:rPr>
        <w:t xml:space="preserve"> </w:t>
      </w:r>
      <w:r w:rsidRPr="004270FE">
        <w:t>токенов</w:t>
      </w:r>
      <w:r w:rsidRPr="004270FE">
        <w:rPr>
          <w:lang w:val="en-US"/>
        </w:rPr>
        <w:t xml:space="preserve"> </w:t>
      </w:r>
      <w:r w:rsidRPr="004270FE">
        <w:t>для</w:t>
      </w:r>
      <w:r w:rsidRPr="004270FE">
        <w:rPr>
          <w:lang w:val="en-US"/>
        </w:rPr>
        <w:t xml:space="preserve"> </w:t>
      </w:r>
      <w:r w:rsidRPr="004270FE">
        <w:t>аутентификации</w:t>
      </w:r>
      <w:r w:rsidRPr="004270FE">
        <w:rPr>
          <w:lang w:val="en-US"/>
        </w:rPr>
        <w:t>).</w:t>
      </w:r>
    </w:p>
    <w:p w14:paraId="7DDAA58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UI</w:t>
      </w:r>
      <w:r w:rsidRPr="004270FE">
        <w:t xml:space="preserve"> – пользовательский интерфейс (User Interface).</w:t>
      </w:r>
    </w:p>
    <w:p w14:paraId="480CC6F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UX</w:t>
      </w:r>
      <w:r w:rsidRPr="004270FE">
        <w:t xml:space="preserve"> – пользовательский опыт (User Experience).</w:t>
      </w:r>
    </w:p>
    <w:p w14:paraId="2D38ED7C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PDF</w:t>
      </w:r>
      <w:r w:rsidRPr="004270FE">
        <w:t xml:space="preserve"> – Portable Document Format (формат представления документов).</w:t>
      </w:r>
    </w:p>
    <w:p w14:paraId="38600864" w14:textId="7D888C5C" w:rsidR="00592879" w:rsidRDefault="00592879" w:rsidP="000A2C52">
      <w:pPr>
        <w:pStyle w:val="1"/>
        <w:jc w:val="both"/>
      </w:pPr>
      <w:bookmarkStart w:id="5" w:name="_Toc210240347"/>
      <w:r>
        <w:lastRenderedPageBreak/>
        <w:t>Основные сведения о разработке</w:t>
      </w:r>
      <w:bookmarkEnd w:id="5"/>
    </w:p>
    <w:p w14:paraId="63B9E9AB" w14:textId="77777777" w:rsidR="00BF108C" w:rsidRDefault="00BF108C" w:rsidP="0075658D">
      <w:pPr>
        <w:tabs>
          <w:tab w:val="left" w:pos="8585"/>
        </w:tabs>
      </w:pPr>
      <w:r>
        <w:t>В данном разделе настоящего технического задания описываются основные сведения о разработке программной системы для управления кулинарными рецептами и автоматизации формирования списка продуктов.</w:t>
      </w:r>
    </w:p>
    <w:p w14:paraId="10FD1792" w14:textId="0CF389F3" w:rsidR="00F92A52" w:rsidRDefault="00A52CF3" w:rsidP="000A2C52">
      <w:pPr>
        <w:pStyle w:val="2"/>
      </w:pPr>
      <w:bookmarkStart w:id="6" w:name="_Toc210240348"/>
      <w:r>
        <w:t>Наименование разработки</w:t>
      </w:r>
      <w:bookmarkEnd w:id="6"/>
    </w:p>
    <w:p w14:paraId="27429940" w14:textId="346E3CF3" w:rsidR="0075658D" w:rsidRDefault="0075658D" w:rsidP="0075658D">
      <w:pPr>
        <w:tabs>
          <w:tab w:val="left" w:pos="8585"/>
        </w:tabs>
      </w:pPr>
      <w:r>
        <w:rPr>
          <w:rStyle w:val="s1"/>
        </w:rPr>
        <w:t xml:space="preserve">Наименование разработки – </w:t>
      </w:r>
      <w:r w:rsidRPr="0075658D">
        <w:t>«Программная система для управления кулинарными рецептами и автоматизации формирования списка продуктов»</w:t>
      </w:r>
      <w:r w:rsidRPr="0075658D">
        <w:rPr>
          <w:rStyle w:val="s1"/>
        </w:rPr>
        <w:t>.</w:t>
      </w:r>
    </w:p>
    <w:p w14:paraId="4D0F4268" w14:textId="00602EC6" w:rsidR="00A52CF3" w:rsidRDefault="00A52CF3" w:rsidP="00F02215">
      <w:pPr>
        <w:pStyle w:val="2"/>
      </w:pPr>
      <w:bookmarkStart w:id="7" w:name="_Toc210240349"/>
      <w:r>
        <w:t>Цель и задачи</w:t>
      </w:r>
      <w:bookmarkEnd w:id="7"/>
    </w:p>
    <w:p w14:paraId="1CDC922C" w14:textId="0908C495" w:rsidR="006375EF" w:rsidRPr="00140A78" w:rsidRDefault="006375EF" w:rsidP="003757B6">
      <w:pPr>
        <w:pStyle w:val="p2"/>
        <w:spacing w:line="360" w:lineRule="auto"/>
        <w:ind w:firstLine="709"/>
        <w:jc w:val="both"/>
      </w:pPr>
      <w:r w:rsidRPr="00140A78">
        <w:rPr>
          <w:rStyle w:val="s1"/>
          <w:rFonts w:eastAsiaTheme="majorEastAsia"/>
        </w:rPr>
        <w:t>Цель разработки</w:t>
      </w:r>
      <w:r w:rsidRPr="00140A78">
        <w:t xml:space="preserve"> – создание веб-программной системы, обеспечивающей пользователям возможность </w:t>
      </w:r>
      <w:r w:rsidRPr="00140A78">
        <w:rPr>
          <w:rStyle w:val="s1"/>
        </w:rPr>
        <w:t>публикации</w:t>
      </w:r>
      <w:r w:rsidRPr="00140A78">
        <w:t xml:space="preserve"> и управления кулинарными рецептами, подписки на других пользователей, добавления рецептов в избранное и автоматизации формирования агрегированного списка покупок с возможностью его скачивания.</w:t>
      </w:r>
    </w:p>
    <w:p w14:paraId="333A5B9F" w14:textId="77777777" w:rsidR="00FD0750" w:rsidRDefault="006375EF" w:rsidP="003757B6">
      <w:pPr>
        <w:pStyle w:val="p2"/>
        <w:spacing w:line="360" w:lineRule="auto"/>
        <w:ind w:firstLine="709"/>
        <w:jc w:val="both"/>
      </w:pPr>
      <w:r w:rsidRPr="00EC3724">
        <w:t>Задачи разработки:</w:t>
      </w:r>
    </w:p>
    <w:p w14:paraId="58CB80D2" w14:textId="77777777" w:rsidR="00FD0750" w:rsidRDefault="006375EF" w:rsidP="003757B6">
      <w:pPr>
        <w:pStyle w:val="a0"/>
        <w:numPr>
          <w:ilvl w:val="0"/>
          <w:numId w:val="54"/>
        </w:numPr>
        <w:ind w:left="0" w:firstLine="709"/>
      </w:pPr>
      <w:r>
        <w:t>анализ предметной области и существующих решений;</w:t>
      </w:r>
    </w:p>
    <w:p w14:paraId="097F7F42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выявление и формулировка проблем, решаемых системой;</w:t>
      </w:r>
    </w:p>
    <w:p w14:paraId="174CCAC1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проектирование архитектуры системы и пользовательского интерфейса;</w:t>
      </w:r>
    </w:p>
    <w:p w14:paraId="558E43A4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реализация программной системы с использованием выбранного технологического стека;</w:t>
      </w:r>
    </w:p>
    <w:p w14:paraId="076826A1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разработка и оформление технической документации в соответствии с ГОСТ;</w:t>
      </w:r>
    </w:p>
    <w:p w14:paraId="4BB0F7A8" w14:textId="54E8F0BB" w:rsidR="006375EF" w:rsidRDefault="006375EF" w:rsidP="00242E38">
      <w:pPr>
        <w:pStyle w:val="a0"/>
        <w:numPr>
          <w:ilvl w:val="0"/>
          <w:numId w:val="54"/>
        </w:numPr>
        <w:ind w:left="0" w:firstLine="709"/>
      </w:pPr>
      <w:r>
        <w:t>проведение тестирования и приёмо-сдаточных процедур.</w:t>
      </w:r>
    </w:p>
    <w:p w14:paraId="52EDEC11" w14:textId="3164E5F8" w:rsidR="00A52CF3" w:rsidRDefault="00847368" w:rsidP="000A2C52">
      <w:pPr>
        <w:pStyle w:val="2"/>
      </w:pPr>
      <w:bookmarkStart w:id="8" w:name="_Toc210240350"/>
      <w:r>
        <w:t>Сведения об участниках разработки</w:t>
      </w:r>
      <w:bookmarkEnd w:id="8"/>
    </w:p>
    <w:p w14:paraId="21D144FD" w14:textId="1464E927" w:rsidR="00F910E2" w:rsidRPr="00FD3835" w:rsidRDefault="00FD3835" w:rsidP="007954CB">
      <w:r>
        <w:t>Исполнителем является студент Колледжа ФГБОУ ВО «Вятский государственный университет» учебной группы ИСПк-</w:t>
      </w:r>
      <w:r w:rsidR="008815E7">
        <w:t>4</w:t>
      </w:r>
      <w:r>
        <w:t>03-52-00 Чарушин Егор Вадимов</w:t>
      </w:r>
      <w:r w:rsidR="006B0C0E">
        <w:t xml:space="preserve">ич. </w:t>
      </w:r>
    </w:p>
    <w:p w14:paraId="0A193ADC" w14:textId="4639B90C" w:rsidR="00847368" w:rsidRDefault="00847368" w:rsidP="005D6445">
      <w:pPr>
        <w:pStyle w:val="2"/>
      </w:pPr>
      <w:bookmarkStart w:id="9" w:name="_Toc210240351"/>
      <w:r>
        <w:t>Сроки разработки</w:t>
      </w:r>
      <w:bookmarkEnd w:id="9"/>
    </w:p>
    <w:p w14:paraId="705BB670" w14:textId="694CE07B" w:rsidR="00116871" w:rsidRPr="00781FDC" w:rsidRDefault="00951F1B" w:rsidP="00951F1B">
      <w:r w:rsidRPr="00EB5FB4">
        <w:t>Разработка программного</w:t>
      </w:r>
      <w:r>
        <w:t xml:space="preserve"> продукта должна </w:t>
      </w:r>
      <w:r w:rsidR="00275670">
        <w:t xml:space="preserve">быть </w:t>
      </w:r>
      <w:r>
        <w:t>осуществлена в рамках 2025-2026 учебного года.</w:t>
      </w:r>
    </w:p>
    <w:p w14:paraId="65EBEE70" w14:textId="39E2B19A" w:rsidR="00847368" w:rsidRDefault="00847368" w:rsidP="005D6445">
      <w:pPr>
        <w:pStyle w:val="2"/>
      </w:pPr>
      <w:bookmarkStart w:id="10" w:name="_Toc210240352"/>
      <w:r>
        <w:lastRenderedPageBreak/>
        <w:t>Назначение разработки</w:t>
      </w:r>
      <w:bookmarkEnd w:id="10"/>
    </w:p>
    <w:p w14:paraId="2EF6529A" w14:textId="5BA3A989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Основным назначением разрабатываемой программной системы является обеспечение пользователей возможностью публикации, редактирования и хранения кулинарных рецептов, а также автоматизации процесса формирования списка продуктов, необходимых для приготовления выбранных блюд.</w:t>
      </w:r>
    </w:p>
    <w:p w14:paraId="3ACBAE58" w14:textId="77777777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Система предназначена для упрощения планирования покупок, организации питания и взаимодействия пользователей кулинарного сообщества. Она может применяться как в личных целях (домашнее использование), так и в образовательных или демонстрационных целях при изучении основ веб-разработки и организации пользовательских сервисов.</w:t>
      </w:r>
    </w:p>
    <w:p w14:paraId="41CED6DE" w14:textId="24B53EFC" w:rsidR="00592879" w:rsidRDefault="00E61B22" w:rsidP="00196CFA">
      <w:pPr>
        <w:pStyle w:val="1"/>
      </w:pPr>
      <w:bookmarkStart w:id="11" w:name="_Toc210240353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1"/>
    </w:p>
    <w:p w14:paraId="2F220598" w14:textId="2232A65F" w:rsidR="00A830E7" w:rsidRPr="00484BBE" w:rsidRDefault="00A830E7" w:rsidP="00484BBE">
      <w:pPr>
        <w:pStyle w:val="p1"/>
        <w:spacing w:line="360" w:lineRule="auto"/>
        <w:ind w:firstLine="709"/>
        <w:jc w:val="both"/>
        <w:rPr>
          <w:rFonts w:eastAsiaTheme="majorEastAsia"/>
        </w:rPr>
      </w:pPr>
      <w:r w:rsidRPr="00484BBE">
        <w:rPr>
          <w:rStyle w:val="s1"/>
          <w:rFonts w:eastAsiaTheme="majorEastAsia"/>
        </w:rPr>
        <w:t>Программная система для управления кулинарными рецептами и автоматизации формирования списка продуктов предназначена для организации взаимодействия пользователей в кулинарной сфере. Система представляет собой веб-приложение, обеспечивающее публикацию рецептов, управление ими, подписки на авторов, добавление рецептов в избранное, а также автоматическое формирование агрегированного списка покупок.</w:t>
      </w:r>
    </w:p>
    <w:p w14:paraId="2F60E58F" w14:textId="77777777" w:rsidR="00F53DDA" w:rsidRDefault="00A830E7" w:rsidP="00F53DDA">
      <w:pPr>
        <w:pStyle w:val="p2"/>
        <w:spacing w:line="360" w:lineRule="auto"/>
        <w:ind w:firstLine="709"/>
        <w:jc w:val="both"/>
      </w:pPr>
      <w:r>
        <w:t>Основные возможности предметной области включают:</w:t>
      </w:r>
    </w:p>
    <w:p w14:paraId="1AC36F73" w14:textId="36731672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публикацию рецептов</w:t>
      </w:r>
      <w:r w:rsidR="0072363F">
        <w:t>:</w:t>
      </w:r>
      <w:r>
        <w:t xml:space="preserve"> пользователи могут создавать, редактировать и удалять собственные рецепты, сопровождая их изображениями и тегами;</w:t>
      </w:r>
    </w:p>
    <w:p w14:paraId="063723CC" w14:textId="7B3DA984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организацию взаимодействия пользователей</w:t>
      </w:r>
      <w:r w:rsidR="00DD013B">
        <w:t xml:space="preserve">: </w:t>
      </w:r>
      <w:r>
        <w:t xml:space="preserve">подписка на авторов, формирование ленты </w:t>
      </w:r>
      <w:r w:rsidRPr="00FA48A2">
        <w:rPr>
          <w:rFonts w:eastAsia="Times New Roman"/>
        </w:rPr>
        <w:t>публикаций</w:t>
      </w:r>
      <w:r>
        <w:t>, добавление рецептов в избранное;</w:t>
      </w:r>
    </w:p>
    <w:p w14:paraId="7ABEF82C" w14:textId="0151A750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автоматизацию планирования покупок</w:t>
      </w:r>
      <w:r w:rsidR="00B52521">
        <w:t xml:space="preserve">: </w:t>
      </w:r>
      <w:r>
        <w:t>формирование списка ингредиентов по выбранным рецептам, суммирование одинаковых продуктов и возможность скачивания итогового списка в формате .txt или .pdf;</w:t>
      </w:r>
    </w:p>
    <w:p w14:paraId="279B092A" w14:textId="2294A399" w:rsidR="00A830E7" w:rsidRDefault="00A830E7" w:rsidP="00A830E7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фильтрацию по тегам</w:t>
      </w:r>
      <w:r w:rsidR="00656C03">
        <w:t xml:space="preserve">: </w:t>
      </w:r>
      <w:r>
        <w:t>удобный поиск и систематизацию рецептов по категориям</w:t>
      </w:r>
      <w:r w:rsidR="00192DE9">
        <w:t xml:space="preserve">. </w:t>
      </w:r>
    </w:p>
    <w:p w14:paraId="01BB618F" w14:textId="77777777" w:rsidR="00A830E7" w:rsidRDefault="00A830E7" w:rsidP="00EB572B">
      <w:pPr>
        <w:pStyle w:val="p2"/>
        <w:spacing w:line="360" w:lineRule="auto"/>
        <w:ind w:firstLine="709"/>
        <w:jc w:val="both"/>
      </w:pPr>
      <w:r>
        <w:t>Цели использования программной системы:</w:t>
      </w:r>
    </w:p>
    <w:p w14:paraId="0C9A6180" w14:textId="77777777" w:rsidR="00A830E7" w:rsidRDefault="00A830E7" w:rsidP="00CF5D31">
      <w:pPr>
        <w:pStyle w:val="a0"/>
        <w:numPr>
          <w:ilvl w:val="0"/>
          <w:numId w:val="54"/>
        </w:numPr>
        <w:ind w:left="0" w:firstLine="709"/>
      </w:pPr>
      <w:r w:rsidRPr="00EB572B">
        <w:rPr>
          <w:rFonts w:eastAsia="Times New Roman"/>
        </w:rPr>
        <w:t>упрощение процесса планирования питания</w:t>
      </w:r>
      <w:r>
        <w:t xml:space="preserve"> — пользователи получают автоматизированный инструмент для составления списка покупок;</w:t>
      </w:r>
    </w:p>
    <w:p w14:paraId="199B27F9" w14:textId="77777777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объединение кулинарного сообщества</w:t>
      </w:r>
      <w:r w:rsidRPr="00CF5D31">
        <w:rPr>
          <w:rFonts w:eastAsia="Times New Roman"/>
        </w:rPr>
        <w:t xml:space="preserve"> — возможность делиться рецептами, взаимодействовать с другими авторами, подписываться на публикации;</w:t>
      </w:r>
    </w:p>
    <w:p w14:paraId="2978305E" w14:textId="21CB7799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образовательные цели</w:t>
      </w:r>
      <w:r w:rsidR="00B1380A">
        <w:rPr>
          <w:rFonts w:eastAsia="Times New Roman"/>
        </w:rPr>
        <w:t xml:space="preserve">: </w:t>
      </w:r>
      <w:r w:rsidRPr="00CF5D31">
        <w:rPr>
          <w:rFonts w:eastAsia="Times New Roman"/>
        </w:rPr>
        <w:t>система может использоваться для изучения принципов работы современных веб-приложений, а также как справочный ресурс по приготовлению различных блюд.</w:t>
      </w:r>
    </w:p>
    <w:p w14:paraId="02E449F6" w14:textId="77777777" w:rsidR="00A830E7" w:rsidRDefault="00A830E7" w:rsidP="00192DE9">
      <w:pPr>
        <w:pStyle w:val="p2"/>
        <w:spacing w:line="360" w:lineRule="auto"/>
        <w:ind w:firstLine="709"/>
        <w:jc w:val="both"/>
      </w:pPr>
      <w:r>
        <w:t>Основная аудитория системы:</w:t>
      </w:r>
    </w:p>
    <w:p w14:paraId="0AF6249B" w14:textId="011C680C" w:rsidR="00A830E7" w:rsidRDefault="00A830E7" w:rsidP="00192DE9">
      <w:pPr>
        <w:pStyle w:val="a0"/>
        <w:numPr>
          <w:ilvl w:val="0"/>
          <w:numId w:val="54"/>
        </w:numPr>
        <w:ind w:left="0" w:firstLine="709"/>
      </w:pPr>
      <w:r w:rsidRPr="00192DE9">
        <w:rPr>
          <w:rFonts w:eastAsia="Times New Roman"/>
        </w:rPr>
        <w:t>частные пользователи</w:t>
      </w:r>
      <w:r w:rsidR="003B09E9">
        <w:t xml:space="preserve">: </w:t>
      </w:r>
      <w:r>
        <w:t>люди, готовящие дома и планирующие покупки продуктов;</w:t>
      </w:r>
    </w:p>
    <w:p w14:paraId="1FE717AB" w14:textId="4D34A4C8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кулинарные энтузиасты и блогеры</w:t>
      </w:r>
      <w:r w:rsidR="003B09E9">
        <w:rPr>
          <w:rFonts w:eastAsia="Times New Roman"/>
        </w:rPr>
        <w:t xml:space="preserve">: </w:t>
      </w:r>
      <w:r w:rsidRPr="00192DE9">
        <w:rPr>
          <w:rFonts w:eastAsia="Times New Roman"/>
        </w:rPr>
        <w:t>авторы, публикующие рецепты и делящиеся опытом;</w:t>
      </w:r>
    </w:p>
    <w:p w14:paraId="7F83BEEB" w14:textId="0D65D516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учащиеся и преподаватели</w:t>
      </w:r>
      <w:r w:rsidR="00331559">
        <w:rPr>
          <w:rFonts w:eastAsia="Times New Roman"/>
        </w:rPr>
        <w:t xml:space="preserve">: </w:t>
      </w:r>
      <w:r w:rsidRPr="00192DE9">
        <w:rPr>
          <w:rFonts w:eastAsia="Times New Roman"/>
        </w:rPr>
        <w:t>система может применяться в учебных целях при изучении веб-разработки, баз данных и информационных систем;</w:t>
      </w:r>
    </w:p>
    <w:p w14:paraId="27E29621" w14:textId="784381CD" w:rsidR="0082639F" w:rsidRPr="00BA572E" w:rsidRDefault="00A830E7" w:rsidP="00BA572E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администраторы системы</w:t>
      </w:r>
      <w:r w:rsidR="00187308">
        <w:rPr>
          <w:rFonts w:eastAsia="Times New Roman"/>
        </w:rPr>
        <w:t xml:space="preserve">: </w:t>
      </w:r>
      <w:r w:rsidRPr="00192DE9">
        <w:rPr>
          <w:rFonts w:eastAsia="Times New Roman"/>
        </w:rPr>
        <w:t>специалисты, поддерживающие работу сервиса, модерирующие контент и управляющие данными.</w:t>
      </w:r>
    </w:p>
    <w:p w14:paraId="5E1305A5" w14:textId="77777777" w:rsidR="00CA25DA" w:rsidRDefault="00CA25DA" w:rsidP="006E3811">
      <w:r>
        <w:lastRenderedPageBreak/>
        <w:t>На данный момент существуют следующие аналоги программной системы для управления кулинарными рецептами и автоматизации формирования списка продуктов.</w:t>
      </w:r>
    </w:p>
    <w:p w14:paraId="6D047ABA" w14:textId="77777777" w:rsidR="00DC0C77" w:rsidRPr="000A3AF1" w:rsidRDefault="00DC0C77" w:rsidP="00CD54A9">
      <w:pPr>
        <w:ind w:firstLine="709"/>
        <w:rPr>
          <w:b/>
          <w:bCs/>
        </w:rPr>
      </w:pPr>
      <w:r w:rsidRPr="000A3AF1">
        <w:rPr>
          <w:b/>
          <w:bCs/>
        </w:rPr>
        <w:t xml:space="preserve">Аналог №1. </w:t>
      </w:r>
    </w:p>
    <w:p w14:paraId="5FE52389" w14:textId="134F3C05" w:rsidR="00DC0C77" w:rsidRPr="00463B06" w:rsidRDefault="00DC0C77" w:rsidP="00CD54A9">
      <w:pPr>
        <w:ind w:firstLine="709"/>
      </w:pPr>
      <w:r w:rsidRPr="00463B06">
        <w:t xml:space="preserve">Название: </w:t>
      </w:r>
      <w:r w:rsidR="000A3AF1">
        <w:rPr>
          <w:lang w:val="en-US"/>
        </w:rPr>
        <w:t>Yummly</w:t>
      </w:r>
      <w:r w:rsidR="0086469C">
        <w:t xml:space="preserve"> </w:t>
      </w:r>
    </w:p>
    <w:p w14:paraId="7491233F" w14:textId="34C2923F" w:rsidR="00DC0C77" w:rsidRPr="00C30D1F" w:rsidRDefault="00DC0C77" w:rsidP="00CD54A9">
      <w:pPr>
        <w:ind w:firstLine="709"/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1" w:history="1">
        <w:r w:rsidR="002F34F8" w:rsidRPr="002F34F8">
          <w:rPr>
            <w:rStyle w:val="a6"/>
            <w:lang w:val="en-US"/>
          </w:rPr>
          <w:t>https</w:t>
        </w:r>
        <w:r w:rsidR="002F34F8" w:rsidRPr="002F34F8">
          <w:rPr>
            <w:rStyle w:val="a6"/>
          </w:rPr>
          <w:t>://</w:t>
        </w:r>
        <w:r w:rsidR="002F34F8" w:rsidRPr="002F34F8">
          <w:rPr>
            <w:rStyle w:val="a6"/>
            <w:lang w:val="en-US"/>
          </w:rPr>
          <w:t>yummly</w:t>
        </w:r>
        <w:r w:rsidR="002F34F8" w:rsidRPr="002F34F8">
          <w:rPr>
            <w:rStyle w:val="a6"/>
          </w:rPr>
          <w:t>.с</w:t>
        </w:r>
        <w:r w:rsidR="002F34F8" w:rsidRPr="002F34F8">
          <w:rPr>
            <w:rStyle w:val="a6"/>
            <w:lang w:val="en-US"/>
          </w:rPr>
          <w:t>om</w:t>
        </w:r>
      </w:hyperlink>
    </w:p>
    <w:p w14:paraId="7F0217FA" w14:textId="0A3281E1" w:rsidR="00DC0C77" w:rsidRPr="00AF58CD" w:rsidRDefault="00DC0C77" w:rsidP="00CD54A9">
      <w:pPr>
        <w:ind w:firstLine="709"/>
        <w:rPr>
          <w:rStyle w:val="a6"/>
          <w:rFonts w:cs="Times New Roman"/>
          <w:color w:val="000000" w:themeColor="text1"/>
          <w:szCs w:val="24"/>
          <w:u w:val="none"/>
        </w:rPr>
      </w:pPr>
      <w:r w:rsidRPr="00AF58CD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№1 (Рис. 1)</w:t>
      </w:r>
      <w:r w:rsidR="0086469C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0E5EC7D6" w14:textId="62C57069" w:rsidR="00DC0C77" w:rsidRPr="00463B06" w:rsidRDefault="00A667D0" w:rsidP="00053352">
      <w:pPr>
        <w:ind w:firstLine="0"/>
        <w:jc w:val="center"/>
      </w:pPr>
      <w:r>
        <w:rPr>
          <w:noProof/>
        </w:rPr>
        <w:drawing>
          <wp:inline distT="0" distB="0" distL="0" distR="0" wp14:anchorId="4B7645FC" wp14:editId="37CA0AFD">
            <wp:extent cx="3672840" cy="2116607"/>
            <wp:effectExtent l="0" t="0" r="0" b="4445"/>
            <wp:docPr id="92598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4178" name="Рисунок 925984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95" cy="21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053" w14:textId="73ACA087" w:rsidR="00DC0C77" w:rsidRDefault="00DC0C77" w:rsidP="00CF2EF0">
      <w:pPr>
        <w:ind w:firstLine="0"/>
        <w:jc w:val="center"/>
      </w:pPr>
      <w:r w:rsidRPr="00463B06">
        <w:t xml:space="preserve">Рисунок 1 – Изображение </w:t>
      </w:r>
      <w:r w:rsidR="00A667D0">
        <w:t>веб-приложения</w:t>
      </w:r>
      <w:r w:rsidRPr="00463B06">
        <w:t xml:space="preserve"> «</w:t>
      </w:r>
      <w:r w:rsidR="00A667D0">
        <w:rPr>
          <w:lang w:val="en-US"/>
        </w:rPr>
        <w:t>Yummly</w:t>
      </w:r>
      <w:r w:rsidRPr="00463B06">
        <w:t>»</w:t>
      </w:r>
    </w:p>
    <w:p w14:paraId="07F0A485" w14:textId="77777777" w:rsidR="00CF2EF0" w:rsidRPr="00463B06" w:rsidRDefault="00CF2EF0" w:rsidP="00CF2EF0">
      <w:pPr>
        <w:ind w:firstLine="0"/>
        <w:jc w:val="center"/>
      </w:pPr>
    </w:p>
    <w:p w14:paraId="2569ED7D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Преимуществами</w:t>
      </w:r>
      <w:r>
        <w:t xml:space="preserve"> аналога являются:</w:t>
      </w:r>
    </w:p>
    <w:p w14:paraId="6BC8905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наличие большой базы рецептов;</w:t>
      </w:r>
    </w:p>
    <w:p w14:paraId="0856B287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интеллектуальный поиск по ингредиентам;</w:t>
      </w:r>
    </w:p>
    <w:p w14:paraId="340C81D1" w14:textId="32DC0959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рекомендации на основе предпочтений пользователя.</w:t>
      </w:r>
    </w:p>
    <w:p w14:paraId="5EDD0E9C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Недостатки:</w:t>
      </w:r>
    </w:p>
    <w:p w14:paraId="61865A4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интерфейс доступен в основном на английском языке;</w:t>
      </w:r>
    </w:p>
    <w:p w14:paraId="7A42A26B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часть функций требует платной подписки;</w:t>
      </w:r>
    </w:p>
    <w:p w14:paraId="695DE565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отсутствует полноценная автоматизация формирования общего списка покупок при выборе нескольких рецептов.</w:t>
      </w:r>
    </w:p>
    <w:p w14:paraId="1107A4F1" w14:textId="77777777" w:rsidR="00DC0C77" w:rsidRPr="00463B06" w:rsidRDefault="00DC0C77" w:rsidP="00735323"/>
    <w:p w14:paraId="6D4F6613" w14:textId="77777777" w:rsidR="00DC0C77" w:rsidRPr="00463B06" w:rsidRDefault="00DC0C77" w:rsidP="00735323"/>
    <w:p w14:paraId="78F76193" w14:textId="77777777" w:rsidR="00DC0C77" w:rsidRDefault="00DC0C77" w:rsidP="00735323"/>
    <w:p w14:paraId="4DF3B3BF" w14:textId="77777777" w:rsidR="00CA44D0" w:rsidRDefault="00CA44D0" w:rsidP="00735323"/>
    <w:p w14:paraId="4CDD4B47" w14:textId="77777777" w:rsidR="00CA44D0" w:rsidRDefault="00CA44D0" w:rsidP="00735323"/>
    <w:p w14:paraId="2D4492C7" w14:textId="77777777" w:rsidR="00CA44D0" w:rsidRPr="00463B06" w:rsidRDefault="00CA44D0" w:rsidP="00957DC7">
      <w:pPr>
        <w:ind w:firstLine="0"/>
      </w:pPr>
    </w:p>
    <w:p w14:paraId="4567492D" w14:textId="77777777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 xml:space="preserve">Аналог №2. </w:t>
      </w:r>
    </w:p>
    <w:p w14:paraId="266F1818" w14:textId="6B5420AE" w:rsidR="00DC0C77" w:rsidRPr="00463B06" w:rsidRDefault="00DC0C77" w:rsidP="00862BED">
      <w:r w:rsidRPr="00463B06">
        <w:t xml:space="preserve">Название: </w:t>
      </w:r>
      <w:r w:rsidR="00BF2A8D">
        <w:rPr>
          <w:lang w:val="en-US"/>
        </w:rPr>
        <w:t>Cookpad</w:t>
      </w:r>
      <w:r w:rsidR="0027346A">
        <w:t xml:space="preserve">. </w:t>
      </w:r>
    </w:p>
    <w:p w14:paraId="0EFC14E8" w14:textId="1A4A7B53" w:rsidR="00DC0C77" w:rsidRPr="00C30D1F" w:rsidRDefault="00DC0C77" w:rsidP="00862BED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3" w:history="1">
        <w:r w:rsidR="00262609" w:rsidRPr="00262609">
          <w:rPr>
            <w:rStyle w:val="a6"/>
            <w:rFonts w:cs="Times New Roman"/>
            <w:szCs w:val="24"/>
          </w:rPr>
          <w:t>https://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cookpad</w:t>
        </w:r>
        <w:r w:rsidR="00262609" w:rsidRPr="00262609">
          <w:rPr>
            <w:rStyle w:val="a6"/>
            <w:rFonts w:cs="Times New Roman"/>
            <w:szCs w:val="24"/>
          </w:rPr>
          <w:t>.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com</w:t>
        </w:r>
      </w:hyperlink>
    </w:p>
    <w:p w14:paraId="77BAC6FE" w14:textId="00A9267F" w:rsidR="00DC0C77" w:rsidRPr="00362062" w:rsidRDefault="00DC0C77" w:rsidP="00862BED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№2 (Рис. 2)</w:t>
      </w:r>
      <w:r w:rsidR="002734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5370FFC0" w14:textId="719B0157" w:rsidR="00DC0C77" w:rsidRPr="00463B06" w:rsidRDefault="00262609" w:rsidP="0059055F">
      <w:pPr>
        <w:ind w:firstLine="0"/>
        <w:jc w:val="center"/>
      </w:pPr>
      <w:r>
        <w:rPr>
          <w:noProof/>
        </w:rPr>
        <w:drawing>
          <wp:inline distT="0" distB="0" distL="0" distR="0" wp14:anchorId="628F5AD1" wp14:editId="38B8D3DA">
            <wp:extent cx="3692236" cy="2136830"/>
            <wp:effectExtent l="0" t="0" r="3810" b="0"/>
            <wp:docPr id="760942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2533" name="Рисунок 760942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04" cy="21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DCB" w14:textId="5CA6C22E" w:rsidR="00DC0C77" w:rsidRPr="00463B06" w:rsidRDefault="00DC0C77" w:rsidP="0059055F">
      <w:pPr>
        <w:ind w:firstLine="0"/>
        <w:jc w:val="center"/>
      </w:pPr>
      <w:r w:rsidRPr="00463B06">
        <w:t xml:space="preserve">Рисунок 2 – Изображение </w:t>
      </w:r>
      <w:r w:rsidR="004405F5">
        <w:t>веб-приложения</w:t>
      </w:r>
      <w:r w:rsidRPr="00463B06">
        <w:t xml:space="preserve"> «</w:t>
      </w:r>
      <w:r w:rsidR="006D3D8E">
        <w:rPr>
          <w:lang w:val="en-US"/>
        </w:rPr>
        <w:t>Cookpad</w:t>
      </w:r>
      <w:r w:rsidRPr="00463B06">
        <w:t>»</w:t>
      </w:r>
      <w:r w:rsidR="00441F28">
        <w:t xml:space="preserve">. </w:t>
      </w:r>
    </w:p>
    <w:p w14:paraId="34C49892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Преимущества:</w:t>
      </w:r>
    </w:p>
    <w:p w14:paraId="751DEADC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активное сообщество пользователей;</w:t>
      </w:r>
    </w:p>
    <w:p w14:paraId="17C7E14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возможность публикации и обсуждения рецептов;</w:t>
      </w:r>
    </w:p>
    <w:p w14:paraId="60131C2B" w14:textId="765F748F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наличие мобильного приложения.</w:t>
      </w:r>
    </w:p>
    <w:p w14:paraId="582C84CC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Недостатки:</w:t>
      </w:r>
    </w:p>
    <w:p w14:paraId="3EEF6485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ограниченный функционал списка покупок;</w:t>
      </w:r>
    </w:p>
    <w:p w14:paraId="00F01711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отсутствие агрегации ингредиентов при формировании корзины;</w:t>
      </w:r>
    </w:p>
    <w:p w14:paraId="15B1850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интерфейс перегружен рекламными материалами.</w:t>
      </w:r>
    </w:p>
    <w:p w14:paraId="0735E3E0" w14:textId="77777777" w:rsidR="00DC0C77" w:rsidRPr="00463B06" w:rsidRDefault="00DC0C77" w:rsidP="00735323"/>
    <w:p w14:paraId="3973AE5D" w14:textId="77777777" w:rsidR="00DC0C77" w:rsidRPr="00463B06" w:rsidRDefault="00DC0C77" w:rsidP="00735323"/>
    <w:p w14:paraId="25F50326" w14:textId="77777777" w:rsidR="00DC0C77" w:rsidRPr="00463B06" w:rsidRDefault="00DC0C77" w:rsidP="00735323"/>
    <w:p w14:paraId="438688B8" w14:textId="77777777" w:rsidR="00DC0C77" w:rsidRPr="00463B06" w:rsidRDefault="00DC0C77" w:rsidP="00735323"/>
    <w:p w14:paraId="1B37D25D" w14:textId="77777777" w:rsidR="00DC0C77" w:rsidRDefault="00DC0C77" w:rsidP="00735323"/>
    <w:p w14:paraId="391A88A1" w14:textId="77777777" w:rsidR="00466E26" w:rsidRDefault="00466E26" w:rsidP="00735323"/>
    <w:p w14:paraId="753AFCDF" w14:textId="77777777" w:rsidR="00466E26" w:rsidRDefault="00466E26" w:rsidP="00735323"/>
    <w:p w14:paraId="640B6960" w14:textId="77777777" w:rsidR="00E11C24" w:rsidRDefault="00E11C24" w:rsidP="00735323"/>
    <w:p w14:paraId="53D088B7" w14:textId="77777777" w:rsidR="00E11C24" w:rsidRDefault="00E11C24" w:rsidP="00735323"/>
    <w:p w14:paraId="132D8568" w14:textId="77777777" w:rsidR="00BB2D51" w:rsidRPr="00463B06" w:rsidRDefault="00BB2D51" w:rsidP="0035111B">
      <w:pPr>
        <w:ind w:firstLine="0"/>
      </w:pPr>
    </w:p>
    <w:p w14:paraId="478DF341" w14:textId="640D0294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>Аналог №3.</w:t>
      </w:r>
    </w:p>
    <w:p w14:paraId="2BB9EAAB" w14:textId="3E973C1B" w:rsidR="00DC0C77" w:rsidRPr="00463B06" w:rsidRDefault="00DC0C77" w:rsidP="00735323">
      <w:r w:rsidRPr="00463B06">
        <w:t xml:space="preserve">Название: </w:t>
      </w:r>
      <w:r w:rsidR="00442961">
        <w:rPr>
          <w:lang w:val="en-US"/>
        </w:rPr>
        <w:t>Povarenok</w:t>
      </w:r>
      <w:r w:rsidR="008C636A">
        <w:t>.</w:t>
      </w:r>
    </w:p>
    <w:p w14:paraId="166C64BC" w14:textId="61E95597" w:rsidR="00DC0C77" w:rsidRPr="008415D8" w:rsidRDefault="00DC0C77" w:rsidP="00735323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5" w:history="1">
        <w:r w:rsidRPr="008415D8">
          <w:rPr>
            <w:rStyle w:val="a6"/>
            <w:rFonts w:cs="Times New Roman"/>
            <w:szCs w:val="24"/>
          </w:rPr>
          <w:t>https://</w:t>
        </w:r>
        <w:r w:rsidR="008415D8" w:rsidRPr="008415D8">
          <w:rPr>
            <w:rStyle w:val="a6"/>
            <w:rFonts w:cs="Times New Roman"/>
            <w:szCs w:val="24"/>
            <w:lang w:val="en-US"/>
          </w:rPr>
          <w:t>www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povarenok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ru</w:t>
        </w:r>
      </w:hyperlink>
    </w:p>
    <w:p w14:paraId="57614621" w14:textId="5F6C031B" w:rsidR="00DC0C77" w:rsidRPr="00362062" w:rsidRDefault="00DC0C77" w:rsidP="00735323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№3 (Рис. 3)</w:t>
      </w:r>
      <w:r w:rsidR="008C63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49CC44EB" w14:textId="3EDB8F25" w:rsidR="00DC0C77" w:rsidRPr="00463B06" w:rsidRDefault="008415D8" w:rsidP="00326367">
      <w:pPr>
        <w:ind w:firstLine="0"/>
        <w:jc w:val="center"/>
      </w:pPr>
      <w:r>
        <w:rPr>
          <w:noProof/>
        </w:rPr>
        <w:drawing>
          <wp:inline distT="0" distB="0" distL="0" distR="0" wp14:anchorId="080F5D74" wp14:editId="2763BF91">
            <wp:extent cx="3726872" cy="2163083"/>
            <wp:effectExtent l="0" t="0" r="0" b="0"/>
            <wp:docPr id="20871302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0213" name="Рисунок 20871302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99" cy="22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B88C" w14:textId="4139F027" w:rsidR="00DC0C77" w:rsidRPr="00463B06" w:rsidRDefault="00DC0C77" w:rsidP="00326367">
      <w:pPr>
        <w:ind w:firstLine="0"/>
        <w:jc w:val="center"/>
      </w:pPr>
      <w:r w:rsidRPr="00463B06">
        <w:t xml:space="preserve">Рисунок 3 – Изображение </w:t>
      </w:r>
      <w:r w:rsidR="008415D8">
        <w:t>веб-сервиса</w:t>
      </w:r>
      <w:r w:rsidRPr="00463B06">
        <w:t xml:space="preserve"> «</w:t>
      </w:r>
      <w:r w:rsidR="003B331C">
        <w:rPr>
          <w:lang w:val="en-US"/>
        </w:rPr>
        <w:t>Povarenok</w:t>
      </w:r>
      <w:r w:rsidRPr="00463B06">
        <w:t>»</w:t>
      </w:r>
      <w:r w:rsidR="00FE0A2D">
        <w:t xml:space="preserve">. </w:t>
      </w:r>
    </w:p>
    <w:p w14:paraId="17C0B026" w14:textId="77777777" w:rsidR="00DC0C77" w:rsidRPr="00463B06" w:rsidRDefault="00DC0C77" w:rsidP="00735323"/>
    <w:p w14:paraId="3AE61F7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Преимущества:</w:t>
      </w:r>
    </w:p>
    <w:p w14:paraId="29528D19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крупная русскоязычная база рецептов;</w:t>
      </w:r>
    </w:p>
    <w:p w14:paraId="5EFBC2A2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фильтрация по категориям и тегам;</w:t>
      </w:r>
    </w:p>
    <w:p w14:paraId="2E7F397A" w14:textId="771DFC46" w:rsidR="006E410F" w:rsidRPr="00874975" w:rsidRDefault="006E410F" w:rsidP="00511552">
      <w:pPr>
        <w:pStyle w:val="a0"/>
        <w:numPr>
          <w:ilvl w:val="0"/>
          <w:numId w:val="54"/>
        </w:numPr>
        <w:ind w:left="0" w:firstLine="709"/>
      </w:pPr>
      <w:r>
        <w:t>большое кулинарное сообщество.</w:t>
      </w:r>
    </w:p>
    <w:p w14:paraId="61CCCBE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Недостатки:</w:t>
      </w:r>
    </w:p>
    <w:p w14:paraId="08B7E4F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устаревший дизайн интерфейса;</w:t>
      </w:r>
    </w:p>
    <w:p w14:paraId="11D7B57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отсутствие функции автоматического суммирования ингредиентов;</w:t>
      </w:r>
    </w:p>
    <w:p w14:paraId="1B5978FD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ограниченные возможности экспорта списка покупок.</w:t>
      </w:r>
    </w:p>
    <w:p w14:paraId="3FA53419" w14:textId="77777777" w:rsidR="00262ECA" w:rsidRDefault="00262ECA" w:rsidP="00262ECA">
      <w:pPr>
        <w:pStyle w:val="a0"/>
        <w:numPr>
          <w:ilvl w:val="0"/>
          <w:numId w:val="0"/>
        </w:numPr>
        <w:ind w:left="851"/>
      </w:pPr>
    </w:p>
    <w:p w14:paraId="0FDC1187" w14:textId="3BF1A560" w:rsidR="00FE5B7A" w:rsidRPr="00CC47DE" w:rsidRDefault="005F1416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Таким образом, к</w:t>
      </w:r>
      <w:r w:rsidR="00FE5B7A" w:rsidRPr="00CC47DE">
        <w:rPr>
          <w:rStyle w:val="s1"/>
          <w:rFonts w:eastAsiaTheme="majorEastAsia"/>
        </w:rPr>
        <w:t xml:space="preserve"> достоинствам существующих аналогов можно отнести наличие крупных баз рецептов и активного пользовательского сообщества.</w:t>
      </w:r>
    </w:p>
    <w:p w14:paraId="08992EEE" w14:textId="113FB136" w:rsidR="00FE5B7A" w:rsidRPr="00CC47DE" w:rsidRDefault="00FE5B7A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К недостаткам</w:t>
      </w:r>
      <w:r w:rsidR="002046C8">
        <w:rPr>
          <w:rStyle w:val="s1"/>
          <w:rFonts w:eastAsiaTheme="majorEastAsia"/>
        </w:rPr>
        <w:t xml:space="preserve"> – </w:t>
      </w:r>
      <w:r w:rsidRPr="00CC47DE">
        <w:rPr>
          <w:rStyle w:val="s1"/>
          <w:rFonts w:eastAsiaTheme="majorEastAsia"/>
        </w:rPr>
        <w:t>ограниченный функционал, отсутствие автоматизации формирования общего списка покупок и недостаточную интеграцию сервисов для взаимодействия пользователей (подписки, избранное, персональные рекомендации).</w:t>
      </w:r>
    </w:p>
    <w:p w14:paraId="16E3075C" w14:textId="77777777" w:rsidR="002B62B3" w:rsidRPr="002B62B3" w:rsidRDefault="002B62B3" w:rsidP="0028636F">
      <w:pPr>
        <w:ind w:firstLine="709"/>
      </w:pPr>
    </w:p>
    <w:p w14:paraId="092F632B" w14:textId="6B5C7B5B" w:rsidR="00E61B22" w:rsidRDefault="00E61B22" w:rsidP="00D44063">
      <w:pPr>
        <w:pStyle w:val="1"/>
      </w:pPr>
      <w:bookmarkStart w:id="12" w:name="_Toc210240354"/>
      <w:r>
        <w:lastRenderedPageBreak/>
        <w:t>Требования к результатам разработки</w:t>
      </w:r>
      <w:bookmarkEnd w:id="12"/>
    </w:p>
    <w:p w14:paraId="1D191D18" w14:textId="77777777" w:rsidR="00A02B20" w:rsidRPr="00A02B20" w:rsidRDefault="00A02B20" w:rsidP="00A02B20">
      <w:pPr>
        <w:shd w:val="clear" w:color="auto" w:fill="FFFFFF"/>
        <w:contextualSpacing w:val="0"/>
        <w:rPr>
          <w:rFonts w:eastAsia="Times New Roman" w:cs="Times New Roman"/>
          <w:color w:val="000000" w:themeColor="text1"/>
          <w:szCs w:val="24"/>
        </w:rPr>
      </w:pPr>
      <w:r w:rsidRPr="00A02B20">
        <w:rPr>
          <w:rFonts w:eastAsia="Times New Roman" w:cs="Times New Roman"/>
          <w:color w:val="000000" w:themeColor="text1"/>
          <w:szCs w:val="24"/>
        </w:rPr>
        <w:t>Результаты настоящей разработки должны соответствовать требованиям, указанным в данном разделе.</w:t>
      </w:r>
    </w:p>
    <w:p w14:paraId="43756BA9" w14:textId="1B5AE5D7" w:rsidR="001D3FB1" w:rsidRPr="00572BD6" w:rsidRDefault="004F7656" w:rsidP="00D44063">
      <w:pPr>
        <w:pStyle w:val="2"/>
      </w:pPr>
      <w:bookmarkStart w:id="13" w:name="_Toc210240355"/>
      <w:r>
        <w:t>Основные функции системы</w:t>
      </w:r>
      <w:bookmarkEnd w:id="13"/>
    </w:p>
    <w:p w14:paraId="0B94935E" w14:textId="77777777" w:rsidR="00312BBB" w:rsidRDefault="00312BBB" w:rsidP="00615C8A">
      <w:pPr>
        <w:shd w:val="clear" w:color="auto" w:fill="FFFFFF"/>
        <w:contextualSpacing w:val="0"/>
      </w:pPr>
      <w:r>
        <w:t xml:space="preserve">Программная система для управления кулинарными рецептами и автоматизации формирования списка продуктов должна предоставлять пользователю следующие </w:t>
      </w:r>
      <w:r w:rsidRPr="00615C8A">
        <w:rPr>
          <w:rFonts w:eastAsia="Times New Roman" w:cs="Times New Roman"/>
          <w:color w:val="000000" w:themeColor="text1"/>
          <w:szCs w:val="24"/>
        </w:rPr>
        <w:t>возможности</w:t>
      </w:r>
      <w:r>
        <w:t>:</w:t>
      </w:r>
    </w:p>
    <w:p w14:paraId="5DE62888" w14:textId="76DDED8D" w:rsidR="00312BBB" w:rsidRDefault="00DB3FED" w:rsidP="00167CCD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егистрация и аутентификация</w:t>
      </w:r>
      <w:r w:rsidR="00312BBB">
        <w:t>: создание учётной записи с обязательными полями (имя, фамилия, никнейм, адрес электронной почты, пароль); вход и выход из системы; восстановление и смена пароля</w:t>
      </w:r>
      <w:r w:rsidR="00980D10">
        <w:t>;</w:t>
      </w:r>
    </w:p>
    <w:p w14:paraId="09EBACF1" w14:textId="7B262B75" w:rsidR="00334647" w:rsidRDefault="00DB3FED" w:rsidP="009A7F97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абота с профилем</w:t>
      </w:r>
      <w:r w:rsidR="00312BBB">
        <w:t>: изменение имени, загрузка и удаление аватара, управление подписками и избранными рецептами</w:t>
      </w:r>
      <w:r w:rsidR="00980D10">
        <w:t>;</w:t>
      </w:r>
    </w:p>
    <w:p w14:paraId="64DB6A7E" w14:textId="53D7D830" w:rsidR="00312BBB" w:rsidRDefault="005B6F70" w:rsidP="009A7F97">
      <w:pPr>
        <w:pStyle w:val="a0"/>
        <w:numPr>
          <w:ilvl w:val="0"/>
          <w:numId w:val="54"/>
        </w:numPr>
        <w:ind w:left="0" w:firstLine="709"/>
      </w:pPr>
      <w:r>
        <w:t>п</w:t>
      </w:r>
      <w:r w:rsidR="00312BBB" w:rsidRPr="009A7F97">
        <w:t>убликация и управление рецептами (CRUD-операции):</w:t>
      </w:r>
    </w:p>
    <w:p w14:paraId="509146F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создание рецептов с обязательным заполнением всех полей (название, описание, ингредиенты с количеством, время приготовления, изображение, теги);</w:t>
      </w:r>
    </w:p>
    <w:p w14:paraId="705CD18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редактирование и удаление собственных рецептов;</w:t>
      </w:r>
    </w:p>
    <w:p w14:paraId="0FB67B44" w14:textId="40582CA9" w:rsidR="00ED51EE" w:rsidRDefault="00312BBB" w:rsidP="00ED51EE">
      <w:pPr>
        <w:pStyle w:val="a0"/>
        <w:numPr>
          <w:ilvl w:val="0"/>
          <w:numId w:val="54"/>
        </w:numPr>
        <w:ind w:left="709" w:firstLine="567"/>
      </w:pPr>
      <w:r>
        <w:t>просмотр рецептов других пользователей.</w:t>
      </w:r>
    </w:p>
    <w:p w14:paraId="21D04104" w14:textId="578B39D4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р</w:t>
      </w:r>
      <w:r w:rsidR="00312BBB" w:rsidRPr="002D3588">
        <w:rPr>
          <w:rStyle w:val="s1"/>
        </w:rPr>
        <w:t>абота с подписками</w:t>
      </w:r>
      <w:r w:rsidR="00312BBB" w:rsidRPr="002D3588">
        <w:t>: возможность подписки и отписки от других пользователей</w:t>
      </w:r>
      <w:r w:rsidR="00C3198F">
        <w:t>,</w:t>
      </w:r>
      <w:r w:rsidR="00312BBB" w:rsidRPr="002D3588">
        <w:t xml:space="preserve"> формирование ленты публикаций подписанных авторов, сортировка рецептов по дате публикации</w:t>
      </w:r>
      <w:r w:rsidR="0003654D">
        <w:t>;</w:t>
      </w:r>
    </w:p>
    <w:p w14:paraId="4D5AEFFF" w14:textId="175657F8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и</w:t>
      </w:r>
      <w:r w:rsidR="00312BBB" w:rsidRPr="002D3588">
        <w:rPr>
          <w:rStyle w:val="s1"/>
        </w:rPr>
        <w:t>збранное</w:t>
      </w:r>
      <w:r w:rsidR="00312BBB" w:rsidRPr="002D3588">
        <w:t xml:space="preserve">: добавление и удаление рецептов в избранное; просмотр личного списка </w:t>
      </w:r>
      <w:r w:rsidR="00312BBB" w:rsidRPr="002D3588">
        <w:rPr>
          <w:rStyle w:val="s1"/>
        </w:rPr>
        <w:t>избранного</w:t>
      </w:r>
      <w:r w:rsidR="003B271F">
        <w:t>;</w:t>
      </w:r>
    </w:p>
    <w:p w14:paraId="34B5F6A9" w14:textId="531547E4" w:rsidR="00312BBB" w:rsidRPr="002D3588" w:rsidRDefault="00604050" w:rsidP="00604050">
      <w:pPr>
        <w:pStyle w:val="a0"/>
        <w:numPr>
          <w:ilvl w:val="0"/>
          <w:numId w:val="54"/>
        </w:numPr>
        <w:ind w:left="0" w:firstLine="709"/>
      </w:pPr>
      <w:r>
        <w:t>с</w:t>
      </w:r>
      <w:r w:rsidR="00312BBB" w:rsidRPr="002D3588">
        <w:t>писок покупок</w:t>
      </w:r>
      <w:r w:rsidR="00312BBB" w:rsidRPr="00604050">
        <w:t>:</w:t>
      </w:r>
    </w:p>
    <w:p w14:paraId="43C46F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добавление рецептов в корзину покупок;</w:t>
      </w:r>
    </w:p>
    <w:p w14:paraId="62051DAC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суммирование одинаковых ингредиентов из разных рецептов;</w:t>
      </w:r>
    </w:p>
    <w:p w14:paraId="795030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удаление рецептов из списка покупок;</w:t>
      </w:r>
    </w:p>
    <w:p w14:paraId="147079C4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 xml:space="preserve">скачивание агрегированного списка продуктов в формате </w:t>
      </w:r>
      <w:r w:rsidRPr="00604050">
        <w:t>.txt</w:t>
      </w:r>
      <w:r w:rsidRPr="002D3588">
        <w:t xml:space="preserve"> и </w:t>
      </w:r>
      <w:r w:rsidRPr="00604050">
        <w:t>.pdf</w:t>
      </w:r>
      <w:r w:rsidRPr="002D3588">
        <w:t>.</w:t>
      </w:r>
    </w:p>
    <w:p w14:paraId="39FC0D13" w14:textId="218FF773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ф</w:t>
      </w:r>
      <w:r w:rsidR="00312BBB" w:rsidRPr="002D3588">
        <w:rPr>
          <w:rStyle w:val="s1"/>
        </w:rPr>
        <w:t>ильтрация по тегам</w:t>
      </w:r>
      <w:r w:rsidR="00312BBB" w:rsidRPr="00604050">
        <w:rPr>
          <w:rStyle w:val="s1"/>
        </w:rPr>
        <w:t>: возможность выбора одного или нескольких тегов (логика «или»); фильтрация рецептов на главной странице, в профиле пользователя и в избранном</w:t>
      </w:r>
      <w:r w:rsidR="007E7E34">
        <w:rPr>
          <w:rStyle w:val="s1"/>
        </w:rPr>
        <w:t>;</w:t>
      </w:r>
    </w:p>
    <w:p w14:paraId="158E6693" w14:textId="55949199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к</w:t>
      </w:r>
      <w:r w:rsidR="00312BBB" w:rsidRPr="002D3588">
        <w:rPr>
          <w:rStyle w:val="s1"/>
        </w:rPr>
        <w:t>ороткие ссылки на рецепты</w:t>
      </w:r>
      <w:r w:rsidR="00312BBB" w:rsidRPr="00604050">
        <w:rPr>
          <w:rStyle w:val="s1"/>
        </w:rPr>
        <w:t>: генерация уникальной постоянной ссылки для каждого рецепта, которая не изменяется при редактировании</w:t>
      </w:r>
      <w:r w:rsidR="007E7E34">
        <w:rPr>
          <w:rStyle w:val="s1"/>
        </w:rPr>
        <w:t>;</w:t>
      </w:r>
    </w:p>
    <w:p w14:paraId="1301D29F" w14:textId="5115C462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с</w:t>
      </w:r>
      <w:r w:rsidR="00312BBB" w:rsidRPr="002D3588">
        <w:rPr>
          <w:rStyle w:val="s1"/>
        </w:rPr>
        <w:t>татические страницы</w:t>
      </w:r>
      <w:r w:rsidR="00312BBB" w:rsidRPr="00604050">
        <w:rPr>
          <w:rStyle w:val="s1"/>
        </w:rPr>
        <w:t>: «О проекте» и «Технологии» (по умолчанию возвращают ошибку 404 при отключении).</w:t>
      </w:r>
    </w:p>
    <w:p w14:paraId="1AAEB111" w14:textId="77777777" w:rsidR="00312BBB" w:rsidRDefault="00312BBB" w:rsidP="00312BBB">
      <w:pPr>
        <w:pStyle w:val="p1"/>
      </w:pPr>
    </w:p>
    <w:p w14:paraId="2CC08A4E" w14:textId="77777777" w:rsidR="00CC5819" w:rsidRDefault="005F29A9" w:rsidP="00CC5819">
      <w:pPr>
        <w:pStyle w:val="2"/>
      </w:pPr>
      <w:bookmarkStart w:id="14" w:name="_Toc210240356"/>
      <w:r w:rsidRPr="000E5918">
        <w:lastRenderedPageBreak/>
        <w:t>Возможности пользователя</w:t>
      </w:r>
      <w:bookmarkEnd w:id="14"/>
    </w:p>
    <w:p w14:paraId="300FD1C2" w14:textId="77777777" w:rsidR="007B17FA" w:rsidRDefault="007B17FA" w:rsidP="007A2E04">
      <w:pPr>
        <w:pStyle w:val="p2"/>
        <w:spacing w:line="360" w:lineRule="auto"/>
        <w:ind w:firstLine="709"/>
        <w:jc w:val="both"/>
      </w:pPr>
      <w:r>
        <w:t>Программная система должна обеспечивать следующие функции для пользователя:</w:t>
      </w:r>
    </w:p>
    <w:p w14:paraId="69EED56B" w14:textId="417AB56E" w:rsidR="007B17FA" w:rsidRDefault="00386472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егистрация и вход в систему</w:t>
      </w:r>
      <w:r w:rsidR="0014780E">
        <w:t xml:space="preserve">: </w:t>
      </w:r>
      <w:r w:rsidR="007B17FA">
        <w:t>создание новой учётной записи, авторизация по логину и паролю, смена и восстановление пароля</w:t>
      </w:r>
      <w:r>
        <w:t>;</w:t>
      </w:r>
    </w:p>
    <w:p w14:paraId="0A7E50D3" w14:textId="7CC0FD39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абота с профилем</w:t>
      </w:r>
      <w:r w:rsidR="0014780E">
        <w:t xml:space="preserve">: </w:t>
      </w:r>
      <w:r w:rsidR="007B17FA">
        <w:t>возможность редактировать личные данные, загружать и удалять аватар, просматривать список собственных рецептов, подписок, избранного и списка покупок</w:t>
      </w:r>
      <w:r w:rsidR="00C95DE4">
        <w:t>;</w:t>
      </w:r>
    </w:p>
    <w:p w14:paraId="2AEF7829" w14:textId="579A6EB3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убликация и управление рецептами</w:t>
      </w:r>
      <w:r w:rsidR="0014780E">
        <w:t xml:space="preserve">: </w:t>
      </w:r>
      <w:r w:rsidR="007B17FA">
        <w:t>создание новых рецептов с указанием всех обязательных полей (название, описание, ингредиенты, время приготовления, изображение, теги); редактирование и удаление собственных рецептов; просмотр рецептов других пользователей</w:t>
      </w:r>
      <w:r w:rsidR="00C95DE4">
        <w:t>;</w:t>
      </w:r>
    </w:p>
    <w:p w14:paraId="3FE177A3" w14:textId="397C117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одписки</w:t>
      </w:r>
      <w:r w:rsidR="00423915">
        <w:t xml:space="preserve">: </w:t>
      </w:r>
      <w:r w:rsidR="007B17FA">
        <w:t>возможность подписаться на автора рецепта; просмотр ленты публикаций подписанных авторов; отписка от автора</w:t>
      </w:r>
      <w:r w:rsidR="00C95DE4">
        <w:t>;</w:t>
      </w:r>
    </w:p>
    <w:p w14:paraId="47B791A4" w14:textId="09A2081D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и</w:t>
      </w:r>
      <w:r w:rsidR="007B17FA" w:rsidRPr="007A2E04">
        <w:t>збранное</w:t>
      </w:r>
      <w:r w:rsidR="00423915">
        <w:t xml:space="preserve">: </w:t>
      </w:r>
      <w:r w:rsidR="007B17FA">
        <w:t>добавление рецептов в избранное; удаление рецептов из избранного; просмотр собственного списка избранного</w:t>
      </w:r>
      <w:r w:rsidR="00C95DE4">
        <w:t>;</w:t>
      </w:r>
    </w:p>
    <w:p w14:paraId="685B09DB" w14:textId="22CA6A5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писок покупок</w:t>
      </w:r>
      <w:r w:rsidR="00CF3A11">
        <w:t xml:space="preserve">: </w:t>
      </w:r>
      <w:r w:rsidR="007B17FA">
        <w:t>добавление рецептов в корзину покупок; удаление рецептов из корзины; автоматическое суммирование одинаковых ингредиентов; скачивание агрегированного списка покупок в формате .txt или .pdf</w:t>
      </w:r>
      <w:r w:rsidR="00C95DE4">
        <w:t>;</w:t>
      </w:r>
    </w:p>
    <w:p w14:paraId="07960921" w14:textId="4EEBF74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ф</w:t>
      </w:r>
      <w:r w:rsidR="007B17FA" w:rsidRPr="007A2E04">
        <w:t>ильтрация и поиск</w:t>
      </w:r>
      <w:r w:rsidR="00B166CA">
        <w:t xml:space="preserve">: </w:t>
      </w:r>
      <w:r w:rsidR="007B17FA">
        <w:t>возможность фильтрации рецептов по тегам (один или несколько, принцип «или»); просмотр рецептов конкретного автора</w:t>
      </w:r>
      <w:r w:rsidR="00C95DE4">
        <w:t>;</w:t>
      </w:r>
    </w:p>
    <w:p w14:paraId="21E8E00D" w14:textId="13327AC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к</w:t>
      </w:r>
      <w:r w:rsidR="007B17FA" w:rsidRPr="007A2E04">
        <w:t>ороткие ссылки</w:t>
      </w:r>
      <w:r w:rsidR="00B166CA">
        <w:t xml:space="preserve">: </w:t>
      </w:r>
      <w:r w:rsidR="007B17FA">
        <w:t>получение уникальной постоянной ссылки на рецепт, которая не изменяется при редактировании</w:t>
      </w:r>
      <w:r w:rsidR="00C95DE4">
        <w:t>;</w:t>
      </w:r>
    </w:p>
    <w:p w14:paraId="7DE81AE0" w14:textId="40C8B24B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татические страницы</w:t>
      </w:r>
      <w:r w:rsidR="00B166CA">
        <w:t xml:space="preserve">: </w:t>
      </w:r>
      <w:r w:rsidR="007B17FA">
        <w:t>доступ к страницам «О проекте» и «Технологии» (при их активации).</w:t>
      </w:r>
    </w:p>
    <w:p w14:paraId="1B168C65" w14:textId="442E0FE8" w:rsidR="009730DA" w:rsidRDefault="009730DA" w:rsidP="000A6F3A">
      <w:pPr>
        <w:pStyle w:val="2"/>
      </w:pPr>
      <w:bookmarkStart w:id="15" w:name="_Toc210240357"/>
      <w:r w:rsidRPr="006C7C31">
        <w:t>Требования к показателям назначения</w:t>
      </w:r>
      <w:bookmarkEnd w:id="15"/>
    </w:p>
    <w:p w14:paraId="7C424DB2" w14:textId="3A7FC2BF" w:rsidR="00312E49" w:rsidRDefault="00312E49" w:rsidP="00312E49">
      <w:r>
        <w:t>Требования к показателям на</w:t>
      </w:r>
      <w:r w:rsidR="008F21CC">
        <w:t>з</w:t>
      </w:r>
      <w:r w:rsidR="003D3857">
        <w:t>на</w:t>
      </w:r>
      <w:r>
        <w:t xml:space="preserve">чения настоящей разработки не предъявляются. </w:t>
      </w:r>
    </w:p>
    <w:p w14:paraId="669B9A70" w14:textId="77777777" w:rsidR="008A6C6D" w:rsidRDefault="008A6C6D" w:rsidP="00312E49"/>
    <w:p w14:paraId="3672168C" w14:textId="77777777" w:rsidR="008A6C6D" w:rsidRDefault="008A6C6D" w:rsidP="00312E49"/>
    <w:p w14:paraId="044DDA63" w14:textId="77777777" w:rsidR="008A6C6D" w:rsidRDefault="008A6C6D" w:rsidP="00312E49"/>
    <w:p w14:paraId="54775FB9" w14:textId="77777777" w:rsidR="008A6C6D" w:rsidRDefault="008A6C6D" w:rsidP="00312E49"/>
    <w:p w14:paraId="7F622F2A" w14:textId="77777777" w:rsidR="008A6C6D" w:rsidRPr="00312E49" w:rsidRDefault="008A6C6D" w:rsidP="00312E49"/>
    <w:p w14:paraId="565F00AE" w14:textId="7834C13F" w:rsidR="009730DA" w:rsidRDefault="00AA50F6" w:rsidP="000A6F3A">
      <w:pPr>
        <w:pStyle w:val="2"/>
        <w:rPr>
          <w:lang w:val="en-US"/>
        </w:rPr>
      </w:pPr>
      <w:bookmarkStart w:id="16" w:name="_Toc210240358"/>
      <w:r w:rsidRPr="00662CC3">
        <w:lastRenderedPageBreak/>
        <w:t>Требования к пользовательскому интерфейсу</w:t>
      </w:r>
      <w:bookmarkEnd w:id="16"/>
    </w:p>
    <w:p w14:paraId="13B9E973" w14:textId="78613C23" w:rsidR="00662CC3" w:rsidRDefault="00662CC3" w:rsidP="00662CC3">
      <w:r>
        <w:t xml:space="preserve">Макет интерфейса главной станицы для авторизованного пользователя представлен на рисунке 4. </w:t>
      </w:r>
    </w:p>
    <w:p w14:paraId="3F521080" w14:textId="1229BD0B" w:rsidR="00823278" w:rsidRDefault="00F84AF5" w:rsidP="00823278">
      <w:pPr>
        <w:ind w:firstLine="0"/>
        <w:jc w:val="center"/>
      </w:pPr>
      <w:r>
        <w:rPr>
          <w:noProof/>
        </w:rPr>
        <w:drawing>
          <wp:inline distT="0" distB="0" distL="0" distR="0" wp14:anchorId="66460CE3" wp14:editId="255D8BFD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CAA" w14:textId="6E48D23F" w:rsidR="00823278" w:rsidRDefault="00823278" w:rsidP="00823278">
      <w:pPr>
        <w:ind w:firstLine="0"/>
        <w:jc w:val="center"/>
      </w:pPr>
      <w:r>
        <w:t>Рисунок 4 – Интерфейс главной старницы авторизованного пользователя</w:t>
      </w:r>
    </w:p>
    <w:p w14:paraId="389571DA" w14:textId="77777777" w:rsidR="005D24ED" w:rsidRPr="00662CC3" w:rsidRDefault="005D24ED" w:rsidP="005D24ED">
      <w:pPr>
        <w:ind w:firstLine="0"/>
      </w:pPr>
    </w:p>
    <w:p w14:paraId="1F03C1D8" w14:textId="202DF86D" w:rsidR="00041847" w:rsidRDefault="00041847" w:rsidP="00041847">
      <w:r>
        <w:t xml:space="preserve">Макет интерфейса главной станицы для </w:t>
      </w:r>
      <w:r w:rsidR="00F57608">
        <w:t>неавторизованного</w:t>
      </w:r>
      <w:r>
        <w:t xml:space="preserve"> пользователя представлен на рисунке </w:t>
      </w:r>
      <w:r w:rsidR="00750D4A">
        <w:t>5</w:t>
      </w:r>
      <w:r>
        <w:t xml:space="preserve">. </w:t>
      </w:r>
    </w:p>
    <w:p w14:paraId="117EC970" w14:textId="0E284FC3" w:rsidR="008F323D" w:rsidRDefault="009F52B4" w:rsidP="009F52B4">
      <w:pPr>
        <w:ind w:firstLine="0"/>
        <w:jc w:val="center"/>
      </w:pPr>
      <w:r>
        <w:rPr>
          <w:noProof/>
        </w:rPr>
        <w:drawing>
          <wp:inline distT="0" distB="0" distL="0" distR="0" wp14:anchorId="3B88A217" wp14:editId="65EBE282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A0" w14:textId="4FF328EE" w:rsidR="008F323D" w:rsidRDefault="008F323D" w:rsidP="008F323D">
      <w:pPr>
        <w:ind w:firstLine="0"/>
        <w:jc w:val="center"/>
      </w:pPr>
      <w:r>
        <w:t>Рисунок 5 – Интерфейс главной старницы неавторизованного пользователя</w:t>
      </w:r>
    </w:p>
    <w:p w14:paraId="5449AC05" w14:textId="77777777" w:rsidR="006A78A7" w:rsidRDefault="006A78A7" w:rsidP="008F323D">
      <w:pPr>
        <w:ind w:firstLine="0"/>
        <w:jc w:val="center"/>
      </w:pPr>
    </w:p>
    <w:p w14:paraId="0CC7D35F" w14:textId="3E876932" w:rsidR="00041826" w:rsidRDefault="00041826" w:rsidP="008D7D10">
      <w:pPr>
        <w:ind w:firstLine="709"/>
      </w:pPr>
      <w:r>
        <w:lastRenderedPageBreak/>
        <w:t xml:space="preserve">Макет интерфейса </w:t>
      </w:r>
      <w:r w:rsidR="00BB543D">
        <w:t>регистрации</w:t>
      </w:r>
      <w:r>
        <w:t xml:space="preserve"> представлен на рисунке </w:t>
      </w:r>
      <w:r w:rsidR="004A5C01">
        <w:t>6</w:t>
      </w:r>
      <w:r>
        <w:t xml:space="preserve">. </w:t>
      </w:r>
    </w:p>
    <w:p w14:paraId="5C8BFE14" w14:textId="12331FE0" w:rsidR="006A78A7" w:rsidRDefault="00487170" w:rsidP="00204725">
      <w:pPr>
        <w:ind w:firstLine="0"/>
        <w:jc w:val="center"/>
      </w:pPr>
      <w:r>
        <w:rPr>
          <w:noProof/>
        </w:rPr>
        <w:drawing>
          <wp:inline distT="0" distB="0" distL="0" distR="0" wp14:anchorId="4E5A7CB0" wp14:editId="06E0DC41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E0DA" w14:textId="3D6F95BC" w:rsidR="00204725" w:rsidRDefault="00204725" w:rsidP="00204725">
      <w:pPr>
        <w:ind w:firstLine="0"/>
        <w:jc w:val="center"/>
      </w:pPr>
      <w:r>
        <w:t xml:space="preserve">Рисунок </w:t>
      </w:r>
      <w:r w:rsidR="00C645A1">
        <w:t>6</w:t>
      </w:r>
      <w:r>
        <w:t xml:space="preserve"> – Интерфейс </w:t>
      </w:r>
      <w:r w:rsidR="000359A7">
        <w:t>регистрации</w:t>
      </w:r>
    </w:p>
    <w:p w14:paraId="5807DBBC" w14:textId="77777777" w:rsidR="008D7D10" w:rsidRDefault="008D7D10" w:rsidP="008D7D10">
      <w:pPr>
        <w:ind w:firstLine="0"/>
      </w:pPr>
    </w:p>
    <w:p w14:paraId="7EF1F46F" w14:textId="60A909B3" w:rsidR="008D7D10" w:rsidRDefault="008D7D10" w:rsidP="008D7D10">
      <w:pPr>
        <w:ind w:firstLine="709"/>
      </w:pPr>
      <w:r>
        <w:t xml:space="preserve">Макет интерфейса </w:t>
      </w:r>
      <w:r w:rsidR="0059509C">
        <w:t>авторизации</w:t>
      </w:r>
      <w:r>
        <w:t xml:space="preserve"> представлен на рисунке </w:t>
      </w:r>
      <w:r w:rsidR="00B47BDF">
        <w:t>7</w:t>
      </w:r>
      <w:r>
        <w:t xml:space="preserve">. </w:t>
      </w:r>
    </w:p>
    <w:p w14:paraId="233B33F2" w14:textId="46021C8D" w:rsidR="008D7D10" w:rsidRDefault="00DB74E0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A0E1C92" wp14:editId="6114EA8C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9ADD" w14:textId="46B2BE55" w:rsidR="008D7D10" w:rsidRDefault="008D7D10" w:rsidP="008D7D10">
      <w:pPr>
        <w:ind w:firstLine="0"/>
        <w:jc w:val="center"/>
      </w:pPr>
      <w:r>
        <w:t xml:space="preserve">Рисунок </w:t>
      </w:r>
      <w:r w:rsidR="00B47BDF">
        <w:t>7</w:t>
      </w:r>
      <w:r>
        <w:t xml:space="preserve"> – Интерфейс </w:t>
      </w:r>
      <w:r w:rsidR="00D0267F">
        <w:t>авторизации</w:t>
      </w:r>
    </w:p>
    <w:p w14:paraId="1D596A8F" w14:textId="77777777" w:rsidR="008D7D10" w:rsidRDefault="008D7D10" w:rsidP="00270D1F">
      <w:pPr>
        <w:ind w:firstLine="0"/>
      </w:pPr>
    </w:p>
    <w:p w14:paraId="28D41664" w14:textId="12541E88" w:rsidR="008D7D10" w:rsidRDefault="008D7D10" w:rsidP="008D7D10">
      <w:pPr>
        <w:ind w:firstLine="709"/>
      </w:pPr>
      <w:r>
        <w:lastRenderedPageBreak/>
        <w:t xml:space="preserve">Макет интерфейса </w:t>
      </w:r>
      <w:r w:rsidR="00270D1F">
        <w:t>карточки рецепта</w:t>
      </w:r>
      <w:r>
        <w:t xml:space="preserve"> представлен на рисунке </w:t>
      </w:r>
      <w:r w:rsidR="00C80DBF">
        <w:t>8</w:t>
      </w:r>
      <w:r>
        <w:t xml:space="preserve">. </w:t>
      </w:r>
    </w:p>
    <w:p w14:paraId="6B6BBC7D" w14:textId="21992D57" w:rsidR="008D7D10" w:rsidRDefault="00BC1642" w:rsidP="008D7D10">
      <w:pPr>
        <w:ind w:firstLine="0"/>
        <w:jc w:val="center"/>
      </w:pPr>
      <w:r>
        <w:rPr>
          <w:noProof/>
        </w:rPr>
        <w:drawing>
          <wp:inline distT="0" distB="0" distL="0" distR="0" wp14:anchorId="0C6D22D3" wp14:editId="012CB5B6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F02A" w14:textId="29F411F2" w:rsidR="008D7D10" w:rsidRDefault="008D7D10" w:rsidP="008D7D10">
      <w:pPr>
        <w:ind w:firstLine="0"/>
        <w:jc w:val="center"/>
      </w:pPr>
      <w:r>
        <w:t xml:space="preserve">Рисунок </w:t>
      </w:r>
      <w:r w:rsidR="00C80DBF">
        <w:t>8</w:t>
      </w:r>
      <w:r>
        <w:t xml:space="preserve"> – Интерфейс </w:t>
      </w:r>
      <w:r w:rsidR="00411794">
        <w:t>карточк</w:t>
      </w:r>
      <w:r w:rsidR="005B1B11">
        <w:t>и</w:t>
      </w:r>
      <w:r w:rsidR="00411794">
        <w:t xml:space="preserve"> рецепта</w:t>
      </w:r>
    </w:p>
    <w:p w14:paraId="2EF5DAB5" w14:textId="77777777" w:rsidR="008D7D10" w:rsidRDefault="008D7D10" w:rsidP="008D7D10">
      <w:pPr>
        <w:ind w:firstLine="709"/>
      </w:pPr>
    </w:p>
    <w:p w14:paraId="567A5F82" w14:textId="6A0C394E" w:rsidR="008D7D10" w:rsidRDefault="008D7D10" w:rsidP="008D7D10">
      <w:pPr>
        <w:ind w:firstLine="709"/>
      </w:pPr>
      <w:r>
        <w:t xml:space="preserve">Макет интерфейса </w:t>
      </w:r>
      <w:r w:rsidR="00C83A79">
        <w:t>просмотра рецепта для авторизованного пользователя</w:t>
      </w:r>
      <w:r>
        <w:t xml:space="preserve"> представлен на рисунке </w:t>
      </w:r>
      <w:r w:rsidR="00830E45">
        <w:t>9</w:t>
      </w:r>
      <w:r>
        <w:t xml:space="preserve">. </w:t>
      </w:r>
    </w:p>
    <w:p w14:paraId="2FAED020" w14:textId="2619EDD8" w:rsidR="008D7D10" w:rsidRDefault="00371835" w:rsidP="008D7D10">
      <w:pPr>
        <w:ind w:firstLine="0"/>
        <w:jc w:val="center"/>
      </w:pPr>
      <w:r>
        <w:rPr>
          <w:noProof/>
        </w:rPr>
        <w:drawing>
          <wp:inline distT="0" distB="0" distL="0" distR="0" wp14:anchorId="4BC637FB" wp14:editId="3724708D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38E" w14:textId="6B0751E9" w:rsidR="008D7D10" w:rsidRDefault="008D7D10" w:rsidP="008D7D10">
      <w:pPr>
        <w:ind w:firstLine="0"/>
        <w:jc w:val="center"/>
      </w:pPr>
      <w:r>
        <w:t xml:space="preserve">Рисунок </w:t>
      </w:r>
      <w:r w:rsidR="00830E45">
        <w:t>9</w:t>
      </w:r>
      <w:r>
        <w:t xml:space="preserve"> – Интерфейс </w:t>
      </w:r>
      <w:r w:rsidR="00694485">
        <w:t>просмотра рецепта для авторизованного пользователя</w:t>
      </w:r>
    </w:p>
    <w:p w14:paraId="41FE5E74" w14:textId="77777777" w:rsidR="008D7D10" w:rsidRDefault="008D7D10" w:rsidP="008D7D10">
      <w:pPr>
        <w:ind w:firstLine="709"/>
      </w:pPr>
    </w:p>
    <w:p w14:paraId="3FED64EA" w14:textId="77777777" w:rsidR="00066359" w:rsidRDefault="00066359" w:rsidP="008D7D10">
      <w:pPr>
        <w:ind w:firstLine="709"/>
      </w:pPr>
    </w:p>
    <w:p w14:paraId="1B1CC4AA" w14:textId="77777777" w:rsidR="008D7D10" w:rsidRDefault="008D7D10" w:rsidP="008D7D10">
      <w:pPr>
        <w:ind w:firstLine="709"/>
      </w:pPr>
    </w:p>
    <w:p w14:paraId="50DF3E98" w14:textId="572CCC2E" w:rsidR="00D15311" w:rsidRDefault="00D15311" w:rsidP="00D15311">
      <w:pPr>
        <w:ind w:firstLine="709"/>
      </w:pPr>
      <w:r>
        <w:lastRenderedPageBreak/>
        <w:t xml:space="preserve">Макет интерфейса просмотра рецепта для </w:t>
      </w:r>
      <w:r w:rsidR="00FE5A5F">
        <w:t>неавторизованного</w:t>
      </w:r>
      <w:r>
        <w:t xml:space="preserve"> пользователя представлен на рисунке </w:t>
      </w:r>
      <w:r w:rsidR="002E02FF">
        <w:t>10</w:t>
      </w:r>
      <w:r>
        <w:t xml:space="preserve">. </w:t>
      </w:r>
    </w:p>
    <w:p w14:paraId="0C404296" w14:textId="3345CEE9" w:rsidR="008D7D10" w:rsidRDefault="00D0087D" w:rsidP="008D7D10">
      <w:pPr>
        <w:ind w:firstLine="0"/>
        <w:jc w:val="center"/>
      </w:pPr>
      <w:r>
        <w:rPr>
          <w:noProof/>
        </w:rPr>
        <w:drawing>
          <wp:inline distT="0" distB="0" distL="0" distR="0" wp14:anchorId="181F9B76" wp14:editId="120A43C4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AEB" w14:textId="535249DC" w:rsidR="00A261B8" w:rsidRDefault="00A261B8" w:rsidP="00A261B8">
      <w:pPr>
        <w:ind w:firstLine="0"/>
        <w:jc w:val="center"/>
      </w:pPr>
      <w:r>
        <w:t xml:space="preserve">Рисунок </w:t>
      </w:r>
      <w:r w:rsidR="002E02FF">
        <w:t>10</w:t>
      </w:r>
      <w:r>
        <w:t xml:space="preserve"> – Интерфейс просмотра рецепта для </w:t>
      </w:r>
      <w:r w:rsidR="002A4206">
        <w:t>неавторизованного</w:t>
      </w:r>
      <w:r>
        <w:t xml:space="preserve"> пользователя</w:t>
      </w:r>
    </w:p>
    <w:p w14:paraId="64F78BF3" w14:textId="77777777" w:rsidR="008D7D10" w:rsidRDefault="008D7D10" w:rsidP="008D7D10">
      <w:pPr>
        <w:ind w:firstLine="709"/>
      </w:pPr>
    </w:p>
    <w:p w14:paraId="1FC00AC4" w14:textId="338D75DC" w:rsidR="008D7D10" w:rsidRDefault="008D7D10" w:rsidP="008D7D10">
      <w:pPr>
        <w:ind w:firstLine="709"/>
      </w:pPr>
      <w:r>
        <w:t xml:space="preserve">Макет интерфейса </w:t>
      </w:r>
      <w:r w:rsidR="00066359">
        <w:t>старницы 404</w:t>
      </w:r>
      <w:r>
        <w:t xml:space="preserve"> представлен на рисунке </w:t>
      </w:r>
      <w:r w:rsidR="0059189A">
        <w:t>11</w:t>
      </w:r>
      <w:r>
        <w:t xml:space="preserve">. </w:t>
      </w:r>
    </w:p>
    <w:p w14:paraId="2569D4AD" w14:textId="03F4A4AE" w:rsidR="008D7D10" w:rsidRDefault="006E5EE7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B5E50F2" wp14:editId="76FC073D">
            <wp:extent cx="5600517" cy="4524866"/>
            <wp:effectExtent l="0" t="0" r="635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41" cy="45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B1A9" w14:textId="453CF9EF" w:rsidR="008D7D10" w:rsidRDefault="008D7D10" w:rsidP="008D7D10">
      <w:pPr>
        <w:ind w:firstLine="0"/>
        <w:jc w:val="center"/>
      </w:pPr>
      <w:r>
        <w:t xml:space="preserve">Рисунок </w:t>
      </w:r>
      <w:r w:rsidR="0059189A">
        <w:t>11</w:t>
      </w:r>
      <w:r>
        <w:t xml:space="preserve"> – Интерфейс </w:t>
      </w:r>
      <w:r w:rsidR="0059189A">
        <w:t>страницы 404</w:t>
      </w:r>
    </w:p>
    <w:p w14:paraId="314AE806" w14:textId="365B5EEB" w:rsidR="00400FA9" w:rsidRDefault="00400FA9" w:rsidP="00400FA9">
      <w:pPr>
        <w:ind w:firstLine="709"/>
      </w:pPr>
      <w:r>
        <w:lastRenderedPageBreak/>
        <w:t xml:space="preserve">Макет интерфейса просмотра </w:t>
      </w:r>
      <w:r w:rsidR="00A648F1">
        <w:t>подписок</w:t>
      </w:r>
      <w:r>
        <w:t xml:space="preserve"> представлен на рисунке 1</w:t>
      </w:r>
      <w:r w:rsidR="00EC0DC6">
        <w:t>2</w:t>
      </w:r>
      <w:r>
        <w:t xml:space="preserve">. </w:t>
      </w:r>
    </w:p>
    <w:p w14:paraId="21B3F464" w14:textId="07F58D4E" w:rsidR="00400FA9" w:rsidRDefault="00D209E6" w:rsidP="00400FA9">
      <w:pPr>
        <w:ind w:firstLine="0"/>
        <w:jc w:val="center"/>
      </w:pPr>
      <w:r>
        <w:rPr>
          <w:noProof/>
        </w:rPr>
        <w:drawing>
          <wp:inline distT="0" distB="0" distL="0" distR="0" wp14:anchorId="723A9996" wp14:editId="10CFA2F8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B60" w14:textId="44DF7675" w:rsidR="00400FA9" w:rsidRDefault="00400FA9" w:rsidP="00400FA9">
      <w:pPr>
        <w:ind w:firstLine="0"/>
        <w:jc w:val="center"/>
      </w:pPr>
      <w:r>
        <w:t>Рисунок 1</w:t>
      </w:r>
      <w:r w:rsidR="00EC0DC6">
        <w:t>2</w:t>
      </w:r>
      <w:r>
        <w:t xml:space="preserve"> – Интерфейс просмотра </w:t>
      </w:r>
      <w:r w:rsidR="0000014A">
        <w:t>подписок</w:t>
      </w:r>
    </w:p>
    <w:p w14:paraId="4A823C47" w14:textId="77777777" w:rsidR="00400FA9" w:rsidRDefault="00400FA9" w:rsidP="00400FA9">
      <w:pPr>
        <w:ind w:firstLine="0"/>
        <w:jc w:val="center"/>
      </w:pPr>
    </w:p>
    <w:p w14:paraId="460C731A" w14:textId="286389A2" w:rsidR="00400FA9" w:rsidRDefault="00400FA9" w:rsidP="00400FA9">
      <w:pPr>
        <w:ind w:firstLine="709"/>
      </w:pPr>
      <w:r>
        <w:t xml:space="preserve">Макет интерфейса просмотра </w:t>
      </w:r>
      <w:r w:rsidR="005C5638">
        <w:t>избранного</w:t>
      </w:r>
      <w:r>
        <w:t xml:space="preserve"> представлен на рисунке 1</w:t>
      </w:r>
      <w:r w:rsidR="00EC0DC6">
        <w:t>3</w:t>
      </w:r>
      <w:r>
        <w:t xml:space="preserve">. </w:t>
      </w:r>
    </w:p>
    <w:p w14:paraId="66A89425" w14:textId="5D569173" w:rsidR="00400FA9" w:rsidRDefault="00E70A38" w:rsidP="00400FA9">
      <w:pPr>
        <w:ind w:firstLine="0"/>
        <w:jc w:val="center"/>
      </w:pPr>
      <w:r>
        <w:rPr>
          <w:noProof/>
        </w:rPr>
        <w:drawing>
          <wp:inline distT="0" distB="0" distL="0" distR="0" wp14:anchorId="5D16BEF2" wp14:editId="7320C980">
            <wp:extent cx="5484469" cy="3836709"/>
            <wp:effectExtent l="0" t="0" r="2540" b="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922" cy="38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238" w14:textId="7AC392E9" w:rsidR="008D7D10" w:rsidRDefault="00400FA9" w:rsidP="009D51EF">
      <w:pPr>
        <w:ind w:firstLine="0"/>
        <w:jc w:val="center"/>
      </w:pPr>
      <w:r>
        <w:t>Рисунок 1</w:t>
      </w:r>
      <w:r w:rsidR="00EC0DC6">
        <w:t>3</w:t>
      </w:r>
      <w:r>
        <w:t xml:space="preserve"> – Интерфейс просмотра </w:t>
      </w:r>
      <w:r w:rsidR="001C5C69">
        <w:t>избранного</w:t>
      </w:r>
    </w:p>
    <w:p w14:paraId="67F7A8B4" w14:textId="6EBEA88F" w:rsidR="00A72C46" w:rsidRDefault="00A72C46" w:rsidP="00A72C46">
      <w:pPr>
        <w:ind w:firstLine="709"/>
      </w:pPr>
      <w:r>
        <w:lastRenderedPageBreak/>
        <w:t xml:space="preserve">Макет интерфейса </w:t>
      </w:r>
      <w:r w:rsidR="00106816">
        <w:t>создания рецепта</w:t>
      </w:r>
      <w:r>
        <w:t xml:space="preserve"> представлен на рисунке 1</w:t>
      </w:r>
      <w:r w:rsidR="008B4A0C">
        <w:t>4</w:t>
      </w:r>
      <w:r>
        <w:t xml:space="preserve">. </w:t>
      </w:r>
    </w:p>
    <w:p w14:paraId="230FE1C0" w14:textId="4D1802A3" w:rsidR="00A72C46" w:rsidRDefault="001603A6" w:rsidP="00A72C46">
      <w:pPr>
        <w:ind w:firstLine="0"/>
        <w:jc w:val="center"/>
      </w:pPr>
      <w:r>
        <w:rPr>
          <w:noProof/>
        </w:rPr>
        <w:drawing>
          <wp:inline distT="0" distB="0" distL="0" distR="0" wp14:anchorId="2D29F524" wp14:editId="6D8B9051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CDB" w14:textId="0737DD5E" w:rsidR="00A72C46" w:rsidRDefault="00A72C46" w:rsidP="00A72C46">
      <w:pPr>
        <w:ind w:firstLine="0"/>
        <w:jc w:val="center"/>
      </w:pPr>
      <w:r>
        <w:t>Рисунок 1</w:t>
      </w:r>
      <w:r w:rsidR="008B4A0C">
        <w:t>4</w:t>
      </w:r>
      <w:r>
        <w:t xml:space="preserve"> – Интерфейс </w:t>
      </w:r>
      <w:r w:rsidR="008B4A0C">
        <w:t>создания рецепта</w:t>
      </w:r>
    </w:p>
    <w:p w14:paraId="4B2DF8AC" w14:textId="77777777" w:rsidR="00323346" w:rsidRDefault="00323346" w:rsidP="00323346"/>
    <w:p w14:paraId="3833AE85" w14:textId="0DCC81F7" w:rsidR="00A72C46" w:rsidRDefault="00A72C46" w:rsidP="00A72C46">
      <w:pPr>
        <w:ind w:firstLine="709"/>
      </w:pPr>
      <w:r>
        <w:t xml:space="preserve">Макет интерфейса </w:t>
      </w:r>
      <w:r w:rsidR="00707290">
        <w:t>редактирования рецепта</w:t>
      </w:r>
      <w:r>
        <w:t xml:space="preserve"> представлен на рисунке 1</w:t>
      </w:r>
      <w:r w:rsidR="006B5D7A">
        <w:t>5</w:t>
      </w:r>
      <w:r>
        <w:t xml:space="preserve">. </w:t>
      </w:r>
    </w:p>
    <w:p w14:paraId="31BB026D" w14:textId="346CEE2C" w:rsidR="00A72C46" w:rsidRDefault="00707290" w:rsidP="00A72C46">
      <w:pPr>
        <w:ind w:firstLine="0"/>
        <w:jc w:val="center"/>
      </w:pPr>
      <w:r>
        <w:rPr>
          <w:noProof/>
        </w:rPr>
        <w:drawing>
          <wp:inline distT="0" distB="0" distL="0" distR="0" wp14:anchorId="51F9D025" wp14:editId="36336A8E">
            <wp:extent cx="4741682" cy="3743163"/>
            <wp:effectExtent l="0" t="0" r="0" b="381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7" cy="3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ED4" w14:textId="07009F8C" w:rsidR="00A72C46" w:rsidRDefault="00A72C46" w:rsidP="00A72C46">
      <w:pPr>
        <w:ind w:firstLine="0"/>
        <w:jc w:val="center"/>
      </w:pPr>
      <w:r>
        <w:t>Рисунок 1</w:t>
      </w:r>
      <w:r w:rsidR="00230699">
        <w:t>5</w:t>
      </w:r>
      <w:r>
        <w:t xml:space="preserve"> – Интерфейс </w:t>
      </w:r>
      <w:r w:rsidR="00230699">
        <w:t>редактирования рецепта</w:t>
      </w:r>
    </w:p>
    <w:p w14:paraId="0FE3FB7D" w14:textId="77777777" w:rsidR="00A72C46" w:rsidRDefault="00A72C46" w:rsidP="00323346"/>
    <w:p w14:paraId="5BDA995F" w14:textId="77C86192" w:rsidR="00116111" w:rsidRDefault="00116111" w:rsidP="00116111">
      <w:pPr>
        <w:ind w:firstLine="709"/>
      </w:pPr>
      <w:r>
        <w:lastRenderedPageBreak/>
        <w:t xml:space="preserve">Макет интерфейса </w:t>
      </w:r>
      <w:r w:rsidR="00310B2A">
        <w:t>изменения пароля</w:t>
      </w:r>
      <w:r>
        <w:t xml:space="preserve"> представлен на рисунке 1</w:t>
      </w:r>
      <w:r w:rsidR="00310B2A">
        <w:t>6</w:t>
      </w:r>
      <w:r>
        <w:t xml:space="preserve">. </w:t>
      </w:r>
    </w:p>
    <w:p w14:paraId="6C3AB70A" w14:textId="0EB33A0B" w:rsidR="00116111" w:rsidRDefault="00310B2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0CC67524" wp14:editId="4FA0629D">
            <wp:extent cx="5294587" cy="4235669"/>
            <wp:effectExtent l="0" t="0" r="1905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70" cy="42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932" w14:textId="2ABC6874" w:rsidR="00116111" w:rsidRDefault="00116111" w:rsidP="00116111">
      <w:pPr>
        <w:ind w:firstLine="0"/>
        <w:jc w:val="center"/>
      </w:pPr>
      <w:r>
        <w:t xml:space="preserve">Рисунок 15 – Интерфейс </w:t>
      </w:r>
      <w:r w:rsidR="00B718EC">
        <w:t>изменения пароля</w:t>
      </w:r>
    </w:p>
    <w:p w14:paraId="78331C89" w14:textId="77777777" w:rsidR="00116111" w:rsidRDefault="00116111" w:rsidP="00323346"/>
    <w:p w14:paraId="15FBB6D4" w14:textId="304B036A" w:rsidR="00116111" w:rsidRDefault="00116111" w:rsidP="00116111">
      <w:pPr>
        <w:ind w:firstLine="709"/>
      </w:pPr>
      <w:r>
        <w:t xml:space="preserve">Макет интерфейса </w:t>
      </w:r>
      <w:r w:rsidR="00325BBA">
        <w:t>изменения аватара пользователя</w:t>
      </w:r>
      <w:r>
        <w:t xml:space="preserve"> представлен на рисунке 1</w:t>
      </w:r>
      <w:r w:rsidR="008A6C6D">
        <w:t>6</w:t>
      </w:r>
      <w:r>
        <w:t xml:space="preserve">. </w:t>
      </w:r>
    </w:p>
    <w:p w14:paraId="74A1B090" w14:textId="1723C1F8" w:rsidR="00116111" w:rsidRDefault="00325BB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51D4F540" wp14:editId="29D175B6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4BC" w14:textId="3F52C8BD" w:rsidR="00116111" w:rsidRPr="00323346" w:rsidRDefault="00116111" w:rsidP="00E97272">
      <w:pPr>
        <w:ind w:firstLine="0"/>
        <w:jc w:val="center"/>
      </w:pPr>
      <w:r>
        <w:t>Рисунок 1</w:t>
      </w:r>
      <w:r w:rsidR="008A6C6D">
        <w:t>6</w:t>
      </w:r>
      <w:r>
        <w:t xml:space="preserve"> – Интерфейс </w:t>
      </w:r>
      <w:r w:rsidR="00FA0E94">
        <w:t>изменения аватара пользователя</w:t>
      </w:r>
    </w:p>
    <w:p w14:paraId="3EBD447A" w14:textId="0EB0E79F" w:rsidR="00295D9C" w:rsidRDefault="00295D9C" w:rsidP="00A13B38">
      <w:pPr>
        <w:pStyle w:val="2"/>
      </w:pPr>
      <w:bookmarkStart w:id="17" w:name="_Toc210240359"/>
      <w:r>
        <w:lastRenderedPageBreak/>
        <w:t>Требования к видам обеспечения</w:t>
      </w:r>
      <w:bookmarkEnd w:id="17"/>
    </w:p>
    <w:p w14:paraId="3A925F83" w14:textId="06537CDF" w:rsidR="00F772AC" w:rsidRPr="00F772AC" w:rsidRDefault="00F772AC" w:rsidP="00A13B38">
      <w:r>
        <w:t>В данном подразделе содержатся требования к видам обе</w:t>
      </w:r>
      <w:r w:rsidR="005A20E0">
        <w:t>с</w:t>
      </w:r>
      <w:r>
        <w:t>печения результа</w:t>
      </w:r>
      <w:r w:rsidR="00007A2E">
        <w:t xml:space="preserve">та </w:t>
      </w:r>
      <w:r>
        <w:t xml:space="preserve">настоящей разработки. </w:t>
      </w:r>
    </w:p>
    <w:p w14:paraId="607098D9" w14:textId="67CE43B4" w:rsidR="00295D9C" w:rsidRPr="00E41661" w:rsidRDefault="00256697" w:rsidP="00A13B38">
      <w:pPr>
        <w:pStyle w:val="3"/>
      </w:pPr>
      <w:bookmarkStart w:id="18" w:name="_Toc210240360"/>
      <w:r w:rsidRPr="00E41661">
        <w:t>Требования к математическому обеспечению</w:t>
      </w:r>
      <w:bookmarkEnd w:id="18"/>
    </w:p>
    <w:p w14:paraId="13D5E5C2" w14:textId="77777777" w:rsidR="000005BE" w:rsidRDefault="000005BE" w:rsidP="00234DC2">
      <w:pPr>
        <w:pStyle w:val="p2"/>
        <w:spacing w:line="360" w:lineRule="auto"/>
        <w:ind w:firstLine="709"/>
        <w:jc w:val="both"/>
      </w:pPr>
      <w:r>
        <w:t>Результат данной разработки должен обеспечивать корректность вычислений и обработки данных в следующих случаях:</w:t>
      </w:r>
    </w:p>
    <w:p w14:paraId="0FDBFD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формировании списка покупок система должна суммировать одинаковые ингредиенты из разных рецептов (например, сахар 5 г + сахар 10 г = сахар 15 г);</w:t>
      </w:r>
    </w:p>
    <w:p w14:paraId="059215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валидации вводимых данных должны контролироваться положительные числовые значения (время приготовления, количество ингредиентов);</w:t>
      </w:r>
    </w:p>
    <w:p w14:paraId="5048BF28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работе с пагинацией рецептов необходимо учитывать количество элементов на странице (по умолчанию 6 рецептов на главной странице);</w:t>
      </w:r>
    </w:p>
    <w:p w14:paraId="11DA4F9B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генерации короткой ссылки для рецепта система должна формировать уникальный идентификатор, неизменный при редактировании рецепта.</w:t>
      </w:r>
    </w:p>
    <w:p w14:paraId="2B1FFEE1" w14:textId="09709FF1" w:rsidR="00256697" w:rsidRDefault="00256697" w:rsidP="00A13B38">
      <w:pPr>
        <w:pStyle w:val="3"/>
      </w:pPr>
      <w:bookmarkStart w:id="19" w:name="_Toc210240361"/>
      <w:r>
        <w:t>Требования к информационному обеспечению</w:t>
      </w:r>
      <w:bookmarkEnd w:id="19"/>
    </w:p>
    <w:p w14:paraId="5ADCB45B" w14:textId="7711367B" w:rsidR="000D6720" w:rsidRPr="000D6720" w:rsidRDefault="001A55A8" w:rsidP="00A13B38">
      <w:r>
        <w:t xml:space="preserve">В данном пункте содержатся требования к информационному обеспечению результата настоящей разработки. </w:t>
      </w:r>
    </w:p>
    <w:p w14:paraId="197FB04A" w14:textId="1EF141A1" w:rsidR="00044786" w:rsidRDefault="001F61FC" w:rsidP="00D3645E">
      <w:pPr>
        <w:pStyle w:val="4"/>
      </w:pPr>
      <w:r>
        <w:t>Требования к форматам хранения данных</w:t>
      </w:r>
    </w:p>
    <w:p w14:paraId="69E499BC" w14:textId="77777777" w:rsidR="00234DC2" w:rsidRDefault="00234DC2" w:rsidP="002D4B51">
      <w:pPr>
        <w:pStyle w:val="a0"/>
        <w:numPr>
          <w:ilvl w:val="0"/>
          <w:numId w:val="54"/>
        </w:numPr>
        <w:ind w:left="0" w:firstLine="709"/>
      </w:pPr>
      <w:r>
        <w:t>данные пользователей, рецептов, ингредиентов и тегов должны храниться в реляционной базе данных PostgreSQL;</w:t>
      </w:r>
    </w:p>
    <w:p w14:paraId="01EABE5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>изображения (рецептов и аватаров) должны храниться в файловой системе или в совместимом хранилище (S3);</w:t>
      </w:r>
    </w:p>
    <w:p w14:paraId="2595629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 xml:space="preserve">список покупок должен выгружаться в формате </w:t>
      </w:r>
      <w:r w:rsidRPr="00ED0B35">
        <w:t>.txt</w:t>
      </w:r>
      <w:r>
        <w:t xml:space="preserve"> и </w:t>
      </w:r>
      <w:r w:rsidRPr="00ED0B35">
        <w:t>.pdf</w:t>
      </w:r>
      <w:r>
        <w:t>.</w:t>
      </w:r>
    </w:p>
    <w:p w14:paraId="182D3338" w14:textId="68EFA90B" w:rsidR="001F61FC" w:rsidRDefault="008239DB" w:rsidP="00A13B38">
      <w:pPr>
        <w:pStyle w:val="4"/>
      </w:pPr>
      <w:r>
        <w:t>Требования к лингвистическому обеспечению</w:t>
      </w:r>
    </w:p>
    <w:p w14:paraId="6D216D9E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пользовательский интерфейс и документация должны быть выполнены на русском языке;</w:t>
      </w:r>
    </w:p>
    <w:p w14:paraId="36772CC0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допускается использование английского языка в технической документации и коде программного продукта.</w:t>
      </w:r>
    </w:p>
    <w:p w14:paraId="02ABA6DD" w14:textId="690215C8" w:rsidR="008239DB" w:rsidRDefault="004A0E13" w:rsidP="00A13B38">
      <w:pPr>
        <w:pStyle w:val="3"/>
      </w:pPr>
      <w:bookmarkStart w:id="20" w:name="_Toc210240362"/>
      <w:r>
        <w:lastRenderedPageBreak/>
        <w:t>Требования к метрологическому обеспечению</w:t>
      </w:r>
      <w:bookmarkEnd w:id="20"/>
    </w:p>
    <w:p w14:paraId="736A7B70" w14:textId="47CF45FE" w:rsidR="000D75E8" w:rsidRPr="000D75E8" w:rsidRDefault="00E83D63" w:rsidP="00D13718">
      <w:r>
        <w:t xml:space="preserve">Специальные требования к метрологическому обеспечению настоящей разработки </w:t>
      </w:r>
      <w:r w:rsidRPr="00D13718">
        <w:rPr>
          <w:rStyle w:val="s1"/>
        </w:rPr>
        <w:t>не предъявляются</w:t>
      </w:r>
      <w:r w:rsidRPr="00D13718">
        <w:t>.</w:t>
      </w:r>
    </w:p>
    <w:p w14:paraId="25230B1D" w14:textId="470EE874" w:rsidR="004A0E13" w:rsidRPr="000571B9" w:rsidRDefault="004A0E13" w:rsidP="00A13B38">
      <w:pPr>
        <w:pStyle w:val="3"/>
      </w:pPr>
      <w:bookmarkStart w:id="21" w:name="_Toc210240363"/>
      <w:r w:rsidRPr="000571B9">
        <w:t>Требования к техническому обеспечению</w:t>
      </w:r>
      <w:bookmarkEnd w:id="21"/>
    </w:p>
    <w:p w14:paraId="6F12B964" w14:textId="77777777" w:rsidR="00D13718" w:rsidRDefault="00D13718" w:rsidP="00EE2EBB">
      <w:r>
        <w:t>К вычислительной технике в рамках настоящей разработки предъявляются следующие минимальные требования:</w:t>
      </w:r>
    </w:p>
    <w:p w14:paraId="3C5F2B03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процессор с тактовой частотой не менее 2.0 ГГц;</w:t>
      </w:r>
    </w:p>
    <w:p w14:paraId="2A01EB55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оперативная память объёмом не менее 4 ГБ;</w:t>
      </w:r>
    </w:p>
    <w:p w14:paraId="26ADDC2B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операционная система: Windows 10/11, Linux, macOS;</w:t>
      </w:r>
    </w:p>
    <w:p w14:paraId="76E4319D" w14:textId="650C48E2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разрешение экрана: не менее 1280×720 пикселей</w:t>
      </w:r>
      <w:r w:rsidR="00116F9B">
        <w:t xml:space="preserve">. </w:t>
      </w:r>
    </w:p>
    <w:p w14:paraId="48FA2DD2" w14:textId="2F3F901F" w:rsidR="009730DA" w:rsidRPr="00C22B90" w:rsidRDefault="00645BED" w:rsidP="00A13B38">
      <w:pPr>
        <w:pStyle w:val="2"/>
      </w:pPr>
      <w:bookmarkStart w:id="22" w:name="_Toc210240364"/>
      <w:r w:rsidRPr="00C22B90">
        <w:t>Требования к надежности</w:t>
      </w:r>
      <w:bookmarkEnd w:id="22"/>
    </w:p>
    <w:p w14:paraId="70580C82" w14:textId="076C39C3" w:rsidR="000134B5" w:rsidRDefault="000134B5" w:rsidP="00A13B38">
      <w:r>
        <w:t>Надежное функционирование программы должно быть выполнено с учетом требований, которые приведены ниже:</w:t>
      </w:r>
    </w:p>
    <w:p w14:paraId="70DB33D1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>организация бесперебойного питания технических средств;</w:t>
      </w:r>
    </w:p>
    <w:p w14:paraId="2A9FCA03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 xml:space="preserve">осуществления контроля входных данных. </w:t>
      </w:r>
    </w:p>
    <w:p w14:paraId="7F640B47" w14:textId="070904E2" w:rsidR="00645BED" w:rsidRDefault="00645BED" w:rsidP="00A13B38">
      <w:pPr>
        <w:pStyle w:val="2"/>
      </w:pPr>
      <w:bookmarkStart w:id="23" w:name="_Toc210240365"/>
      <w:r>
        <w:t>Требования к безопасности</w:t>
      </w:r>
      <w:bookmarkEnd w:id="23"/>
    </w:p>
    <w:p w14:paraId="16596CC5" w14:textId="07995C98" w:rsidR="00B43B4C" w:rsidRDefault="00B43B4C" w:rsidP="004A64A6">
      <w:pPr>
        <w:ind w:firstLine="709"/>
      </w:pPr>
      <w:r>
        <w:t xml:space="preserve">Реализуемые решения должны соответствовать нормам электро- и пожаробезопасности в соответствии с требованиями законадательства РФ. </w:t>
      </w:r>
    </w:p>
    <w:p w14:paraId="53B18FFA" w14:textId="755AFEBF" w:rsidR="00337302" w:rsidRPr="00B43B4C" w:rsidRDefault="00337302" w:rsidP="004A64A6">
      <w:pPr>
        <w:ind w:firstLine="709"/>
      </w:pPr>
      <w:r>
        <w:t xml:space="preserve">В части требований к информационной безопасности, результат настоящей разработки не должен классифицироваться как информационная система обработки персональных данных. </w:t>
      </w:r>
    </w:p>
    <w:p w14:paraId="32C4A45D" w14:textId="67FCFD3C" w:rsidR="007A3137" w:rsidRPr="00E86965" w:rsidRDefault="007A3137" w:rsidP="0049037D">
      <w:pPr>
        <w:pStyle w:val="2"/>
      </w:pPr>
      <w:bookmarkStart w:id="24" w:name="_Toc210240366"/>
      <w:r w:rsidRPr="00E86965">
        <w:t>Требования к патентной чистоте</w:t>
      </w:r>
      <w:bookmarkEnd w:id="24"/>
    </w:p>
    <w:p w14:paraId="70392154" w14:textId="3A3EE4F0" w:rsidR="00AF0B8C" w:rsidRPr="00DD07B6" w:rsidRDefault="000B44EB" w:rsidP="00927E54">
      <w:pPr>
        <w:ind w:firstLine="709"/>
      </w:pPr>
      <w:r>
        <w:t>Настоящая разработка не должна использовать результаты интеллектуальной деятельности, обремен</w:t>
      </w:r>
      <w:r w:rsidR="00ED6CFA">
        <w:t>ен</w:t>
      </w:r>
      <w:r>
        <w:t xml:space="preserve">ные правами третьих лиц. В разработке может быть использовано свободное программное обеспечение, предоставляемое по лицензии </w:t>
      </w:r>
      <w:r>
        <w:rPr>
          <w:lang w:val="en-US"/>
        </w:rPr>
        <w:t>GPL</w:t>
      </w:r>
      <w:r w:rsidRPr="00682F07">
        <w:t xml:space="preserve">. </w:t>
      </w:r>
    </w:p>
    <w:p w14:paraId="3BF80742" w14:textId="0BFF82FC" w:rsidR="003A546E" w:rsidRDefault="003A546E" w:rsidP="0049037D">
      <w:pPr>
        <w:pStyle w:val="2"/>
        <w:rPr>
          <w:lang w:val="en-US"/>
        </w:rPr>
      </w:pPr>
      <w:bookmarkStart w:id="25" w:name="_Toc210240367"/>
      <w:r>
        <w:t>Требования к перспективам развития</w:t>
      </w:r>
      <w:bookmarkEnd w:id="25"/>
    </w:p>
    <w:p w14:paraId="7825AAD3" w14:textId="77777777" w:rsidR="004A64A6" w:rsidRDefault="004A64A6" w:rsidP="00F6097E">
      <w:r>
        <w:t>Дальнейшее развитие программного продукта может включать реализацию следующих функций:</w:t>
      </w:r>
    </w:p>
    <w:p w14:paraId="58176353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расширение возможностей списка покупок (экспорт в форматы Excel, CSV);</w:t>
      </w:r>
    </w:p>
    <w:p w14:paraId="144A5EF7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lastRenderedPageBreak/>
        <w:t>внедрение персонализированных рекомендаций рецептов;</w:t>
      </w:r>
    </w:p>
    <w:p w14:paraId="0429EE38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интеграция с мобильным приложением;</w:t>
      </w:r>
    </w:p>
    <w:p w14:paraId="57A48E91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реализация системы комментариев и рейтингов к рецептам;</w:t>
      </w:r>
    </w:p>
    <w:p w14:paraId="5EFE41AB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добавление возможности формирования недельного плана питания.</w:t>
      </w:r>
    </w:p>
    <w:p w14:paraId="301529C8" w14:textId="77777777" w:rsidR="00745B22" w:rsidRDefault="00745B22" w:rsidP="00745B22">
      <w:pPr>
        <w:pStyle w:val="1"/>
      </w:pPr>
      <w:bookmarkStart w:id="26" w:name="_Toc209658033"/>
      <w:bookmarkStart w:id="27" w:name="_Toc210240368"/>
      <w:r>
        <w:lastRenderedPageBreak/>
        <w:t>Состав и содержание работ</w:t>
      </w:r>
      <w:bookmarkEnd w:id="26"/>
      <w:bookmarkEnd w:id="27"/>
    </w:p>
    <w:p w14:paraId="36F0AA9C" w14:textId="77777777" w:rsidR="00745B22" w:rsidRPr="00803728" w:rsidRDefault="00745B22" w:rsidP="00745B22">
      <w:r>
        <w:t>В рамках настоящей разработки</w:t>
      </w:r>
      <w:r w:rsidRPr="00803728">
        <w:t xml:space="preserve"> должны быть выполнены следующие работы:</w:t>
      </w:r>
    </w:p>
    <w:p w14:paraId="49CDEB0D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постановка задачи;</w:t>
      </w:r>
    </w:p>
    <w:p w14:paraId="7BBF3D64" w14:textId="77777777" w:rsidR="00745B22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анализ предметной области, постановка расширенного технического задания;</w:t>
      </w:r>
    </w:p>
    <w:p w14:paraId="72A32634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настройка рабочего окружения;</w:t>
      </w:r>
    </w:p>
    <w:p w14:paraId="77FD82E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проектирование;</w:t>
      </w:r>
    </w:p>
    <w:p w14:paraId="539425BF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реализация программного кода;</w:t>
      </w:r>
    </w:p>
    <w:p w14:paraId="7578E906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тестирование и отладка полученного кода;</w:t>
      </w:r>
    </w:p>
    <w:p w14:paraId="3A9086D0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отчетной документации</w:t>
      </w:r>
      <w:r>
        <w:rPr>
          <w:lang w:val="en-US"/>
        </w:rPr>
        <w:t>;</w:t>
      </w:r>
    </w:p>
    <w:p w14:paraId="5590A82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к сдаче и сдача про</w:t>
      </w:r>
      <w:r>
        <w:t>межуточной аттестации.</w:t>
      </w:r>
    </w:p>
    <w:p w14:paraId="0C7643D6" w14:textId="77777777" w:rsidR="00745B22" w:rsidRDefault="00745B22" w:rsidP="001D058B">
      <w:pPr>
        <w:ind w:left="645" w:hanging="360"/>
      </w:pPr>
    </w:p>
    <w:p w14:paraId="7B2062F0" w14:textId="05B3CA3A" w:rsidR="00127A5A" w:rsidRPr="00AE346E" w:rsidRDefault="001D058B" w:rsidP="00127A5A">
      <w:pPr>
        <w:pStyle w:val="1"/>
      </w:pPr>
      <w:bookmarkStart w:id="28" w:name="_Toc210240369"/>
      <w:r w:rsidRPr="00AE346E">
        <w:lastRenderedPageBreak/>
        <w:t>Порядок разработки</w:t>
      </w:r>
      <w:bookmarkEnd w:id="28"/>
    </w:p>
    <w:p w14:paraId="625ABA28" w14:textId="77777777" w:rsidR="00745B22" w:rsidRDefault="00745B22" w:rsidP="00745B22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 в соответствии с этапами, приведенными в таблице 1.</w:t>
      </w:r>
    </w:p>
    <w:p w14:paraId="4DA48592" w14:textId="77777777" w:rsidR="00745B22" w:rsidRDefault="00745B22" w:rsidP="00FB09F0">
      <w:pPr>
        <w:ind w:firstLine="0"/>
        <w:rPr>
          <w:color w:val="000000"/>
          <w:shd w:val="clear" w:color="auto" w:fill="FFFFFF"/>
        </w:rPr>
      </w:pPr>
    </w:p>
    <w:p w14:paraId="3BA5013D" w14:textId="77777777" w:rsidR="00745B22" w:rsidRDefault="00745B22" w:rsidP="00745B22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Этапы проведения работ в рамках настоящей разработки</w:t>
      </w:r>
    </w:p>
    <w:tbl>
      <w:tblPr>
        <w:tblStyle w:val="13"/>
        <w:tblW w:w="10201" w:type="dxa"/>
        <w:tblLook w:val="04A0" w:firstRow="1" w:lastRow="0" w:firstColumn="1" w:lastColumn="0" w:noHBand="0" w:noVBand="1"/>
      </w:tblPr>
      <w:tblGrid>
        <w:gridCol w:w="959"/>
        <w:gridCol w:w="2206"/>
        <w:gridCol w:w="1674"/>
        <w:gridCol w:w="2476"/>
        <w:gridCol w:w="2886"/>
      </w:tblGrid>
      <w:tr w:rsidR="00745B22" w:rsidRPr="004721BE" w14:paraId="4AFD4B28" w14:textId="77777777" w:rsidTr="007E2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5AC6" w14:textId="77777777" w:rsidR="00745B22" w:rsidRPr="004721BE" w:rsidRDefault="00745B22" w:rsidP="007E2625">
            <w:pPr>
              <w:pStyle w:val="vgutTableText"/>
            </w:pPr>
            <w:r w:rsidRPr="004721BE">
              <w:t>№ этапа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4110" w14:textId="77777777" w:rsidR="00745B22" w:rsidRPr="004721BE" w:rsidRDefault="00745B22" w:rsidP="007E2625">
            <w:pPr>
              <w:pStyle w:val="vgutTableText"/>
            </w:pPr>
            <w:r w:rsidRPr="004721BE">
              <w:t>Наименование этапа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C233" w14:textId="77777777" w:rsidR="00745B22" w:rsidRPr="004721BE" w:rsidRDefault="00745B22" w:rsidP="007E2625">
            <w:pPr>
              <w:pStyle w:val="vgutTableText"/>
            </w:pPr>
            <w:r w:rsidRPr="004721BE">
              <w:t>Длительность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11FF" w14:textId="77777777" w:rsidR="00745B22" w:rsidRPr="004721BE" w:rsidRDefault="00745B22" w:rsidP="007E2625">
            <w:pPr>
              <w:pStyle w:val="vgutTableText"/>
            </w:pPr>
            <w:r w:rsidRPr="004721BE">
              <w:t>Состав работ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613AA" w14:textId="77777777" w:rsidR="00745B22" w:rsidRPr="004721BE" w:rsidRDefault="00745B22" w:rsidP="007E2625">
            <w:pPr>
              <w:pStyle w:val="vgutTableText"/>
            </w:pPr>
            <w:r w:rsidRPr="004721BE">
              <w:t>Результат</w:t>
            </w:r>
          </w:p>
        </w:tc>
      </w:tr>
      <w:tr w:rsidR="00745B22" w:rsidRPr="004721BE" w14:paraId="5C90F365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14AC" w14:textId="77777777" w:rsidR="00745B22" w:rsidRPr="004721BE" w:rsidRDefault="00745B22" w:rsidP="007E2625">
            <w:pPr>
              <w:pStyle w:val="vgutTableText"/>
            </w:pPr>
            <w:r w:rsidRPr="004721BE">
              <w:t>1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EDD8" w14:textId="77777777" w:rsidR="00745B22" w:rsidRPr="004721BE" w:rsidRDefault="00745B22" w:rsidP="007E2625">
            <w:pPr>
              <w:pStyle w:val="vgutTableText"/>
            </w:pPr>
            <w:r w:rsidRPr="004721BE">
              <w:t>ТЗ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32566" w14:textId="77777777" w:rsidR="00745B22" w:rsidRPr="00734D86" w:rsidRDefault="00745B22" w:rsidP="007E2625">
            <w:pPr>
              <w:pStyle w:val="vgutTableText"/>
            </w:pPr>
            <w:r>
              <w:rPr>
                <w:lang w:val="en-US"/>
              </w:rPr>
              <w:t>2</w:t>
            </w:r>
            <w:r>
              <w:t xml:space="preserve">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A127" w14:textId="77777777" w:rsidR="00745B22" w:rsidRPr="004721BE" w:rsidRDefault="00745B22" w:rsidP="007E2625">
            <w:pPr>
              <w:pStyle w:val="vgutTableText"/>
            </w:pPr>
            <w:r w:rsidRPr="004721BE"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52F8" w14:textId="77777777" w:rsidR="00745B22" w:rsidRPr="004721BE" w:rsidRDefault="00745B22" w:rsidP="007E2625">
            <w:pPr>
              <w:pStyle w:val="vgutTableText"/>
            </w:pPr>
            <w:r w:rsidRPr="004721BE">
              <w:t>Техническое задание</w:t>
            </w:r>
          </w:p>
        </w:tc>
      </w:tr>
      <w:tr w:rsidR="00745B22" w:rsidRPr="004721BE" w14:paraId="7B61E4B8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5AE9" w14:textId="77777777" w:rsidR="00745B22" w:rsidRPr="004721BE" w:rsidRDefault="00745B22" w:rsidP="007E2625">
            <w:pPr>
              <w:pStyle w:val="vgutTableText"/>
            </w:pPr>
            <w:r w:rsidRPr="004721BE">
              <w:t>2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61BB" w14:textId="77777777" w:rsidR="00745B22" w:rsidRPr="004721BE" w:rsidRDefault="00745B22" w:rsidP="007E2625">
            <w:pPr>
              <w:pStyle w:val="vgutTableText"/>
            </w:pPr>
            <w:r w:rsidRPr="004721BE">
              <w:t>Настройка рабочего окружения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088B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8C86" w14:textId="77777777" w:rsidR="00745B22" w:rsidRPr="004721BE" w:rsidRDefault="00745B22" w:rsidP="007E2625">
            <w:pPr>
              <w:pStyle w:val="vgutTableText"/>
            </w:pPr>
            <w:r w:rsidRPr="004721BE">
              <w:t>Подготовка и настройка рабочего окружения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A3DA" w14:textId="77777777" w:rsidR="00745B22" w:rsidRPr="004721BE" w:rsidRDefault="00745B22" w:rsidP="007E2625">
            <w:pPr>
              <w:pStyle w:val="vgutTableText"/>
            </w:pPr>
            <w:r w:rsidRPr="004721BE">
              <w:t>Рабочее место, подготовленное к написанию кода</w:t>
            </w:r>
          </w:p>
        </w:tc>
      </w:tr>
      <w:tr w:rsidR="00745B22" w:rsidRPr="004721BE" w14:paraId="18C37EF2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50B7" w14:textId="77777777" w:rsidR="00745B22" w:rsidRPr="004721BE" w:rsidRDefault="00745B22" w:rsidP="007E2625">
            <w:pPr>
              <w:pStyle w:val="vgutTableText"/>
            </w:pPr>
            <w:r w:rsidRPr="004721BE">
              <w:t>3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56FA5" w14:textId="77777777" w:rsidR="00745B22" w:rsidRPr="004721BE" w:rsidRDefault="00745B22" w:rsidP="007E2625">
            <w:pPr>
              <w:pStyle w:val="vgutTableText"/>
            </w:pPr>
            <w:r w:rsidRPr="004721BE">
              <w:t>Проектирование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8EDD4" w14:textId="77777777" w:rsidR="00745B22" w:rsidRPr="004721BE" w:rsidRDefault="00745B22" w:rsidP="007E2625">
            <w:pPr>
              <w:pStyle w:val="vgutTableText"/>
            </w:pPr>
            <w:r>
              <w:t>4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88C2D" w14:textId="77777777" w:rsidR="00745B22" w:rsidRPr="004721BE" w:rsidRDefault="00745B22" w:rsidP="007E2625">
            <w:pPr>
              <w:pStyle w:val="vgutTableText"/>
            </w:pPr>
            <w:r w:rsidRPr="004721BE">
              <w:t>Разработка и утверждение структур программного обеспечения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49A0" w14:textId="77777777" w:rsidR="00745B22" w:rsidRPr="004721BE" w:rsidRDefault="00745B22" w:rsidP="007E2625">
            <w:pPr>
              <w:pStyle w:val="vgutTableText"/>
            </w:pPr>
            <w:r w:rsidRPr="004721BE">
              <w:t>Разработанная и утвержденная структура программного обеспечения</w:t>
            </w:r>
          </w:p>
        </w:tc>
      </w:tr>
      <w:tr w:rsidR="00745B22" w:rsidRPr="004721BE" w14:paraId="53120591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CFD3" w14:textId="77777777" w:rsidR="00745B22" w:rsidRPr="004721BE" w:rsidRDefault="00745B22" w:rsidP="007E2625">
            <w:pPr>
              <w:pStyle w:val="vgutTableText"/>
            </w:pPr>
            <w:r>
              <w:t>4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9730" w14:textId="77777777" w:rsidR="00745B22" w:rsidRPr="004721BE" w:rsidRDefault="00745B22" w:rsidP="007E2625">
            <w:pPr>
              <w:pStyle w:val="vgutTableText"/>
            </w:pPr>
            <w:r w:rsidRPr="004721BE">
              <w:t>Программная реализация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D57E" w14:textId="77777777" w:rsidR="00745B22" w:rsidRPr="004721BE" w:rsidRDefault="00745B22" w:rsidP="007E2625">
            <w:pPr>
              <w:pStyle w:val="vgutTableText"/>
            </w:pPr>
            <w:r>
              <w:t>4 месяца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52070" w14:textId="77777777" w:rsidR="00745B22" w:rsidRPr="004721BE" w:rsidRDefault="00745B22" w:rsidP="007E2625">
            <w:pPr>
              <w:pStyle w:val="vgutTableText"/>
            </w:pPr>
            <w:r w:rsidRPr="004721BE">
              <w:t>Написание кода программы и физическая реализация БД</w:t>
            </w:r>
            <w:r>
              <w:t>, которые отвечаю</w:t>
            </w:r>
            <w:r w:rsidRPr="004721BE">
              <w:t>т требованиям, представлен</w:t>
            </w:r>
            <w:r>
              <w:t>ным</w:t>
            </w:r>
            <w:r w:rsidRPr="004721BE">
              <w:t xml:space="preserve"> в техническом задании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1E1E" w14:textId="77777777" w:rsidR="00745B22" w:rsidRPr="004721BE" w:rsidRDefault="00745B22" w:rsidP="007E2625">
            <w:pPr>
              <w:pStyle w:val="vgutTableText"/>
            </w:pPr>
            <w:r w:rsidRPr="004721BE">
              <w:t>Программа, соответствующая всем требованиям, предъявляемым в техническом задании</w:t>
            </w:r>
          </w:p>
        </w:tc>
      </w:tr>
      <w:tr w:rsidR="00745B22" w:rsidRPr="00D80324" w14:paraId="658E8CAC" w14:textId="77777777" w:rsidTr="007E2625">
        <w:tc>
          <w:tcPr>
            <w:tcW w:w="959" w:type="dxa"/>
            <w:hideMark/>
          </w:tcPr>
          <w:p w14:paraId="756C7882" w14:textId="77777777" w:rsidR="00745B22" w:rsidRPr="004721BE" w:rsidRDefault="00745B22" w:rsidP="007E2625">
            <w:pPr>
              <w:pStyle w:val="vgutTableText"/>
            </w:pPr>
            <w:r>
              <w:t>5</w:t>
            </w:r>
          </w:p>
        </w:tc>
        <w:tc>
          <w:tcPr>
            <w:tcW w:w="2206" w:type="dxa"/>
            <w:hideMark/>
          </w:tcPr>
          <w:p w14:paraId="5D57F9E0" w14:textId="77777777" w:rsidR="00745B22" w:rsidRPr="00D80324" w:rsidRDefault="00745B22" w:rsidP="007E2625">
            <w:pPr>
              <w:pStyle w:val="vgutTableText"/>
            </w:pPr>
            <w:r w:rsidRPr="00D80324">
              <w:t xml:space="preserve">Подготовка </w:t>
            </w:r>
            <w:r>
              <w:t>сопроводительной</w:t>
            </w:r>
            <w:r w:rsidRPr="00D80324">
              <w:t xml:space="preserve"> документации</w:t>
            </w:r>
          </w:p>
        </w:tc>
        <w:tc>
          <w:tcPr>
            <w:tcW w:w="1674" w:type="dxa"/>
            <w:hideMark/>
          </w:tcPr>
          <w:p w14:paraId="131A00BC" w14:textId="77777777" w:rsidR="00745B22" w:rsidRPr="00D80324" w:rsidRDefault="00745B22" w:rsidP="007E2625">
            <w:pPr>
              <w:pStyle w:val="vgutTableText"/>
            </w:pPr>
            <w:r>
              <w:t>2 недели</w:t>
            </w:r>
          </w:p>
        </w:tc>
        <w:tc>
          <w:tcPr>
            <w:tcW w:w="2476" w:type="dxa"/>
            <w:hideMark/>
          </w:tcPr>
          <w:p w14:paraId="679AF786" w14:textId="77777777" w:rsidR="00745B22" w:rsidRPr="00D80324" w:rsidRDefault="00745B22" w:rsidP="007E2625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2886" w:type="dxa"/>
            <w:hideMark/>
          </w:tcPr>
          <w:p w14:paraId="3F16B79B" w14:textId="77777777" w:rsidR="00745B22" w:rsidRPr="00836F1B" w:rsidRDefault="00745B22" w:rsidP="007E2625">
            <w:pPr>
              <w:pStyle w:val="vgutTableText"/>
            </w:pPr>
            <w:r>
              <w:t>Руководство пользователя</w:t>
            </w:r>
          </w:p>
        </w:tc>
      </w:tr>
      <w:tr w:rsidR="00745B22" w:rsidRPr="004721BE" w14:paraId="341F1DDC" w14:textId="77777777" w:rsidTr="007E2625">
        <w:trPr>
          <w:trHeight w:val="2562"/>
        </w:trPr>
        <w:tc>
          <w:tcPr>
            <w:tcW w:w="959" w:type="dxa"/>
            <w:hideMark/>
          </w:tcPr>
          <w:p w14:paraId="28B79ABF" w14:textId="77777777" w:rsidR="00745B22" w:rsidRPr="004721BE" w:rsidRDefault="00745B22" w:rsidP="007E2625">
            <w:pPr>
              <w:pStyle w:val="vgutTableText"/>
            </w:pPr>
            <w:r>
              <w:t>6</w:t>
            </w:r>
          </w:p>
        </w:tc>
        <w:tc>
          <w:tcPr>
            <w:tcW w:w="2206" w:type="dxa"/>
            <w:hideMark/>
          </w:tcPr>
          <w:p w14:paraId="26B85952" w14:textId="77777777" w:rsidR="00745B22" w:rsidRPr="004721BE" w:rsidRDefault="00745B22" w:rsidP="007E2625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674" w:type="dxa"/>
            <w:hideMark/>
          </w:tcPr>
          <w:p w14:paraId="094760A8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hideMark/>
          </w:tcPr>
          <w:p w14:paraId="1253B38C" w14:textId="77777777" w:rsidR="00745B22" w:rsidRPr="004721BE" w:rsidRDefault="00745B22" w:rsidP="007E2625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886" w:type="dxa"/>
            <w:hideMark/>
          </w:tcPr>
          <w:p w14:paraId="301BC346" w14:textId="77777777" w:rsidR="00745B22" w:rsidRPr="004721BE" w:rsidRDefault="00745B22" w:rsidP="007E2625">
            <w:pPr>
              <w:pStyle w:val="vgutTableText"/>
            </w:pPr>
            <w:r>
              <w:t>Оценка в ведомости</w:t>
            </w:r>
          </w:p>
        </w:tc>
      </w:tr>
    </w:tbl>
    <w:p w14:paraId="39697877" w14:textId="77777777" w:rsidR="0008741B" w:rsidRPr="0008741B" w:rsidRDefault="0008741B" w:rsidP="0008741B"/>
    <w:p w14:paraId="7E2B9E48" w14:textId="5658A605" w:rsidR="008F6FA6" w:rsidRPr="000D2F11" w:rsidRDefault="008F6FA6" w:rsidP="008F6FA6">
      <w:pPr>
        <w:pStyle w:val="1"/>
      </w:pPr>
      <w:bookmarkStart w:id="29" w:name="_Toc210240370"/>
      <w:r w:rsidRPr="000D2F11">
        <w:lastRenderedPageBreak/>
        <w:t>Требования к документированию</w:t>
      </w:r>
      <w:bookmarkEnd w:id="1"/>
      <w:bookmarkEnd w:id="2"/>
      <w:bookmarkEnd w:id="29"/>
    </w:p>
    <w:p w14:paraId="685581C9" w14:textId="77777777" w:rsidR="000D2F11" w:rsidRPr="00EA7168" w:rsidRDefault="000D2F11" w:rsidP="000D2F11">
      <w:pPr>
        <w:spacing w:before="100" w:beforeAutospacing="1"/>
        <w:rPr>
          <w:rFonts w:cs="Times New Roman"/>
          <w:szCs w:val="24"/>
        </w:rPr>
      </w:pPr>
      <w:r w:rsidRPr="00EA7168">
        <w:rPr>
          <w:rFonts w:cs="Times New Roman"/>
          <w:szCs w:val="24"/>
        </w:rPr>
        <w:t>Состав программной документации должен включать в себя:</w:t>
      </w:r>
    </w:p>
    <w:p w14:paraId="3360EBBD" w14:textId="77777777" w:rsidR="000D2F11" w:rsidRPr="00D617EC" w:rsidRDefault="000D2F11" w:rsidP="000D2F11">
      <w:pPr>
        <w:pStyle w:val="vguList2"/>
        <w:ind w:left="0" w:firstLine="851"/>
      </w:pPr>
      <w:r w:rsidRPr="00D617EC">
        <w:t xml:space="preserve">техническое задание, которое должно содержать </w:t>
      </w:r>
      <w:r>
        <w:t>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</w:t>
      </w:r>
      <w:r w:rsidRPr="00F131D6">
        <w:t>;</w:t>
      </w:r>
    </w:p>
    <w:p w14:paraId="284084D5" w14:textId="77777777" w:rsidR="000D2F11" w:rsidRPr="00D617EC" w:rsidRDefault="000D2F11" w:rsidP="000D2F11">
      <w:pPr>
        <w:pStyle w:val="vguList2"/>
        <w:ind w:left="0" w:firstLine="851"/>
      </w:pPr>
      <w:r>
        <w:t>руководство пользователя,</w:t>
      </w:r>
      <w:r w:rsidRPr="00D617EC">
        <w:t xml:space="preserve"> </w:t>
      </w:r>
      <w:r>
        <w:t>которое должно содержать описание функций программы.</w:t>
      </w:r>
    </w:p>
    <w:p w14:paraId="4E34AAAE" w14:textId="77777777" w:rsidR="000D2F11" w:rsidRPr="005F242E" w:rsidRDefault="000D2F11" w:rsidP="000D2F11">
      <w:pPr>
        <w:spacing w:before="0"/>
        <w:rPr>
          <w:rFonts w:cs="Times New Roman"/>
          <w:szCs w:val="24"/>
        </w:rPr>
      </w:pPr>
      <w:r w:rsidRPr="005F242E">
        <w:rPr>
          <w:rFonts w:cs="Times New Roman"/>
          <w:szCs w:val="24"/>
        </w:rPr>
        <w:t>Все вышеперечисленные документы должны быть написаны с учетом требований:</w:t>
      </w:r>
    </w:p>
    <w:p w14:paraId="5584C41B" w14:textId="77777777" w:rsidR="000D2F11" w:rsidRPr="00FC30AB" w:rsidRDefault="000D2F11" w:rsidP="000D2F11">
      <w:pPr>
        <w:pStyle w:val="vguList2"/>
        <w:ind w:firstLine="206"/>
        <w:rPr>
          <w:szCs w:val="24"/>
        </w:rPr>
      </w:pPr>
      <w:r>
        <w:rPr>
          <w:color w:val="000000"/>
          <w:szCs w:val="24"/>
        </w:rPr>
        <w:t>СТП ВятГУ 101</w:t>
      </w:r>
      <w:r w:rsidRPr="002C23AF">
        <w:t>−</w:t>
      </w:r>
      <w:r w:rsidRPr="00B92819">
        <w:rPr>
          <w:color w:val="000000"/>
          <w:szCs w:val="24"/>
        </w:rPr>
        <w:t>2004</w:t>
      </w:r>
      <w:r>
        <w:rPr>
          <w:color w:val="000000"/>
          <w:szCs w:val="24"/>
          <w:lang w:val="en-US"/>
        </w:rPr>
        <w:t>;</w:t>
      </w:r>
    </w:p>
    <w:p w14:paraId="6164130D" w14:textId="77777777" w:rsidR="000D2F11" w:rsidRDefault="000D2F11" w:rsidP="000D2F11">
      <w:pPr>
        <w:pStyle w:val="vguList2"/>
        <w:ind w:firstLine="206"/>
      </w:pPr>
      <w:r w:rsidRPr="002C23AF">
        <w:t>ГОСТ 34.602−2020</w:t>
      </w:r>
      <w:r>
        <w:rPr>
          <w:lang w:val="en-US"/>
        </w:rPr>
        <w:t>.</w:t>
      </w:r>
    </w:p>
    <w:p w14:paraId="14996282" w14:textId="55E90AF0" w:rsidR="005112F6" w:rsidRPr="007E11B7" w:rsidRDefault="005112F6" w:rsidP="000D2F11">
      <w:pPr>
        <w:spacing w:before="100" w:beforeAutospacing="1"/>
      </w:pPr>
    </w:p>
    <w:sectPr w:rsidR="005112F6" w:rsidRPr="007E11B7" w:rsidSect="004555BD">
      <w:headerReference w:type="default" r:id="rId31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8265C" w14:textId="77777777" w:rsidR="00986E88" w:rsidRDefault="00986E88">
      <w:pPr>
        <w:spacing w:before="0" w:line="240" w:lineRule="auto"/>
      </w:pPr>
      <w:r>
        <w:separator/>
      </w:r>
    </w:p>
  </w:endnote>
  <w:endnote w:type="continuationSeparator" w:id="0">
    <w:p w14:paraId="63355E17" w14:textId="77777777" w:rsidR="00986E88" w:rsidRDefault="00986E88">
      <w:pPr>
        <w:spacing w:before="0" w:line="240" w:lineRule="auto"/>
      </w:pPr>
      <w:r>
        <w:continuationSeparator/>
      </w:r>
    </w:p>
  </w:endnote>
  <w:endnote w:type="continuationNotice" w:id="1">
    <w:p w14:paraId="4B71B8DC" w14:textId="77777777" w:rsidR="00986E88" w:rsidRDefault="00986E8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F72F5" w14:textId="77777777" w:rsidR="00986E88" w:rsidRDefault="00986E88" w:rsidP="00990EAC">
      <w:pPr>
        <w:spacing w:before="0" w:line="240" w:lineRule="auto"/>
      </w:pPr>
      <w:r>
        <w:separator/>
      </w:r>
    </w:p>
  </w:footnote>
  <w:footnote w:type="continuationSeparator" w:id="0">
    <w:p w14:paraId="2F60C3F4" w14:textId="77777777" w:rsidR="00986E88" w:rsidRDefault="00986E88" w:rsidP="00990EAC">
      <w:pPr>
        <w:spacing w:before="0" w:line="240" w:lineRule="auto"/>
      </w:pPr>
      <w:r>
        <w:continuationSeparator/>
      </w:r>
    </w:p>
  </w:footnote>
  <w:footnote w:type="continuationNotice" w:id="1">
    <w:p w14:paraId="6ED37EFA" w14:textId="77777777" w:rsidR="00986E88" w:rsidRDefault="00986E8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30C0BFD"/>
    <w:multiLevelType w:val="hybridMultilevel"/>
    <w:tmpl w:val="4A90FD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AB5265"/>
    <w:multiLevelType w:val="hybridMultilevel"/>
    <w:tmpl w:val="84FA0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329AB"/>
    <w:multiLevelType w:val="hybridMultilevel"/>
    <w:tmpl w:val="667653A2"/>
    <w:lvl w:ilvl="0" w:tplc="5A389F1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235ADC"/>
    <w:multiLevelType w:val="hybridMultilevel"/>
    <w:tmpl w:val="C7A481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5F471D"/>
    <w:multiLevelType w:val="multilevel"/>
    <w:tmpl w:val="E7A6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806A9"/>
    <w:multiLevelType w:val="hybridMultilevel"/>
    <w:tmpl w:val="9A2E5DDE"/>
    <w:lvl w:ilvl="0" w:tplc="C20E4E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1011423"/>
    <w:multiLevelType w:val="multilevel"/>
    <w:tmpl w:val="697E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961255"/>
    <w:multiLevelType w:val="hybridMultilevel"/>
    <w:tmpl w:val="E0E2E5F8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9" w15:restartNumberingAfterBreak="0">
    <w:nsid w:val="14DA1394"/>
    <w:multiLevelType w:val="hybridMultilevel"/>
    <w:tmpl w:val="9538F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3D5E"/>
    <w:multiLevelType w:val="hybridMultilevel"/>
    <w:tmpl w:val="138E80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395B14"/>
    <w:multiLevelType w:val="hybridMultilevel"/>
    <w:tmpl w:val="C506EC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90D99"/>
    <w:multiLevelType w:val="multilevel"/>
    <w:tmpl w:val="BAFC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C4520C"/>
    <w:multiLevelType w:val="hybridMultilevel"/>
    <w:tmpl w:val="D9622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0325217"/>
    <w:multiLevelType w:val="hybridMultilevel"/>
    <w:tmpl w:val="4CC8EF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05A618B"/>
    <w:multiLevelType w:val="hybridMultilevel"/>
    <w:tmpl w:val="BF76C7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23B7786"/>
    <w:multiLevelType w:val="multilevel"/>
    <w:tmpl w:val="572A7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25616A"/>
    <w:multiLevelType w:val="hybridMultilevel"/>
    <w:tmpl w:val="D2988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5AF5CCC"/>
    <w:multiLevelType w:val="hybridMultilevel"/>
    <w:tmpl w:val="9698A9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270B7A1E"/>
    <w:multiLevelType w:val="multilevel"/>
    <w:tmpl w:val="6AB8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5E7ABC"/>
    <w:multiLevelType w:val="multilevel"/>
    <w:tmpl w:val="853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6" w15:restartNumberingAfterBreak="0">
    <w:nsid w:val="2B4D5A03"/>
    <w:multiLevelType w:val="hybridMultilevel"/>
    <w:tmpl w:val="CCF20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0A8582E"/>
    <w:multiLevelType w:val="multilevel"/>
    <w:tmpl w:val="5542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9" w15:restartNumberingAfterBreak="0">
    <w:nsid w:val="33620345"/>
    <w:multiLevelType w:val="multilevel"/>
    <w:tmpl w:val="522A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FF0260"/>
    <w:multiLevelType w:val="hybridMultilevel"/>
    <w:tmpl w:val="A22AAAAE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53F7190"/>
    <w:multiLevelType w:val="multilevel"/>
    <w:tmpl w:val="044A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3BD63B36"/>
    <w:multiLevelType w:val="hybridMultilevel"/>
    <w:tmpl w:val="D78EDC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E1860E8"/>
    <w:multiLevelType w:val="hybridMultilevel"/>
    <w:tmpl w:val="EC3C81B8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 w15:restartNumberingAfterBreak="0">
    <w:nsid w:val="405A7EAA"/>
    <w:multiLevelType w:val="multilevel"/>
    <w:tmpl w:val="2C2C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9A285D"/>
    <w:multiLevelType w:val="hybridMultilevel"/>
    <w:tmpl w:val="496AF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31F495E"/>
    <w:multiLevelType w:val="hybridMultilevel"/>
    <w:tmpl w:val="3A4A9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0F0407"/>
    <w:multiLevelType w:val="multilevel"/>
    <w:tmpl w:val="64DCD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EC4417"/>
    <w:multiLevelType w:val="hybridMultilevel"/>
    <w:tmpl w:val="B462BFF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873BB8"/>
    <w:multiLevelType w:val="hybridMultilevel"/>
    <w:tmpl w:val="A9DCC94E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46" w15:restartNumberingAfterBreak="0">
    <w:nsid w:val="49FD34AC"/>
    <w:multiLevelType w:val="hybridMultilevel"/>
    <w:tmpl w:val="F4FC0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4CB4550B"/>
    <w:multiLevelType w:val="hybridMultilevel"/>
    <w:tmpl w:val="8890A53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D962674"/>
    <w:multiLevelType w:val="multilevel"/>
    <w:tmpl w:val="E3C2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CD7729"/>
    <w:multiLevelType w:val="hybridMultilevel"/>
    <w:tmpl w:val="9B208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C3C252C">
      <w:numFmt w:val="bullet"/>
      <w:lvlText w:val="•"/>
      <w:lvlJc w:val="left"/>
      <w:pPr>
        <w:ind w:left="2869" w:hanging="360"/>
      </w:pPr>
      <w:rPr>
        <w:rFonts w:ascii="Times New Roman" w:eastAsiaTheme="min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525D0B29"/>
    <w:multiLevelType w:val="multilevel"/>
    <w:tmpl w:val="94E4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E56FFD"/>
    <w:multiLevelType w:val="hybridMultilevel"/>
    <w:tmpl w:val="072213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 w15:restartNumberingAfterBreak="0">
    <w:nsid w:val="53BC1D31"/>
    <w:multiLevelType w:val="hybridMultilevel"/>
    <w:tmpl w:val="3BCC4FC6"/>
    <w:lvl w:ilvl="0" w:tplc="860E44E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55666CEE"/>
    <w:multiLevelType w:val="hybridMultilevel"/>
    <w:tmpl w:val="8B8E5E0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6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58C246DE"/>
    <w:multiLevelType w:val="multilevel"/>
    <w:tmpl w:val="D170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937686"/>
    <w:multiLevelType w:val="hybridMultilevel"/>
    <w:tmpl w:val="7F2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 w15:restartNumberingAfterBreak="0">
    <w:nsid w:val="5D02629D"/>
    <w:multiLevelType w:val="hybridMultilevel"/>
    <w:tmpl w:val="C25277D6"/>
    <w:lvl w:ilvl="0" w:tplc="04190001">
      <w:start w:val="1"/>
      <w:numFmt w:val="bullet"/>
      <w:lvlText w:val=""/>
      <w:lvlJc w:val="left"/>
      <w:pPr>
        <w:ind w:left="16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6" w:hanging="360"/>
      </w:pPr>
      <w:rPr>
        <w:rFonts w:ascii="Wingdings" w:hAnsi="Wingdings" w:hint="default"/>
      </w:rPr>
    </w:lvl>
  </w:abstractNum>
  <w:abstractNum w:abstractNumId="61" w15:restartNumberingAfterBreak="0">
    <w:nsid w:val="5E67719C"/>
    <w:multiLevelType w:val="hybridMultilevel"/>
    <w:tmpl w:val="87A8CBC4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5C66F6"/>
    <w:multiLevelType w:val="hybridMultilevel"/>
    <w:tmpl w:val="73AE5B6A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51E7DDA"/>
    <w:multiLevelType w:val="multilevel"/>
    <w:tmpl w:val="BC80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425FF5"/>
    <w:multiLevelType w:val="multilevel"/>
    <w:tmpl w:val="F1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261527"/>
    <w:multiLevelType w:val="hybridMultilevel"/>
    <w:tmpl w:val="E81E8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2B83E1F"/>
    <w:multiLevelType w:val="hybridMultilevel"/>
    <w:tmpl w:val="DA7C85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8" w15:restartNumberingAfterBreak="0">
    <w:nsid w:val="72D6476C"/>
    <w:multiLevelType w:val="multilevel"/>
    <w:tmpl w:val="6F14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A81042"/>
    <w:multiLevelType w:val="hybridMultilevel"/>
    <w:tmpl w:val="A886D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74F57B5"/>
    <w:multiLevelType w:val="multilevel"/>
    <w:tmpl w:val="0D76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410DD7"/>
    <w:multiLevelType w:val="multilevel"/>
    <w:tmpl w:val="53E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F16B88"/>
    <w:multiLevelType w:val="hybridMultilevel"/>
    <w:tmpl w:val="418C18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3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74" w15:restartNumberingAfterBreak="0">
    <w:nsid w:val="7EE60039"/>
    <w:multiLevelType w:val="hybridMultilevel"/>
    <w:tmpl w:val="4DEE3A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 w16cid:durableId="368339386">
    <w:abstractNumId w:val="25"/>
  </w:num>
  <w:num w:numId="2" w16cid:durableId="1602452380">
    <w:abstractNumId w:val="0"/>
  </w:num>
  <w:num w:numId="3" w16cid:durableId="605381793">
    <w:abstractNumId w:val="28"/>
  </w:num>
  <w:num w:numId="4" w16cid:durableId="1403794143">
    <w:abstractNumId w:val="12"/>
  </w:num>
  <w:num w:numId="5" w16cid:durableId="1527909305">
    <w:abstractNumId w:val="13"/>
  </w:num>
  <w:num w:numId="6" w16cid:durableId="5332001">
    <w:abstractNumId w:val="35"/>
  </w:num>
  <w:num w:numId="7" w16cid:durableId="1102409934">
    <w:abstractNumId w:val="44"/>
  </w:num>
  <w:num w:numId="8" w16cid:durableId="801923065">
    <w:abstractNumId w:val="56"/>
  </w:num>
  <w:num w:numId="9" w16cid:durableId="90207291">
    <w:abstractNumId w:val="59"/>
  </w:num>
  <w:num w:numId="10" w16cid:durableId="767845539">
    <w:abstractNumId w:val="37"/>
  </w:num>
  <w:num w:numId="11" w16cid:durableId="1033186866">
    <w:abstractNumId w:val="50"/>
  </w:num>
  <w:num w:numId="12" w16cid:durableId="1326738244">
    <w:abstractNumId w:val="73"/>
  </w:num>
  <w:num w:numId="13" w16cid:durableId="883561157">
    <w:abstractNumId w:val="32"/>
  </w:num>
  <w:num w:numId="14" w16cid:durableId="1164736531">
    <w:abstractNumId w:val="34"/>
  </w:num>
  <w:num w:numId="15" w16cid:durableId="1459949930">
    <w:abstractNumId w:val="21"/>
  </w:num>
  <w:num w:numId="16" w16cid:durableId="1705057052">
    <w:abstractNumId w:val="63"/>
  </w:num>
  <w:num w:numId="17" w16cid:durableId="2118987076">
    <w:abstractNumId w:val="54"/>
  </w:num>
  <w:num w:numId="18" w16cid:durableId="404037587">
    <w:abstractNumId w:val="14"/>
  </w:num>
  <w:num w:numId="19" w16cid:durableId="1255943317">
    <w:abstractNumId w:val="33"/>
  </w:num>
  <w:num w:numId="20" w16cid:durableId="769466655">
    <w:abstractNumId w:val="6"/>
  </w:num>
  <w:num w:numId="21" w16cid:durableId="72506541">
    <w:abstractNumId w:val="20"/>
  </w:num>
  <w:num w:numId="22" w16cid:durableId="670791221">
    <w:abstractNumId w:val="11"/>
  </w:num>
  <w:num w:numId="23" w16cid:durableId="367687492">
    <w:abstractNumId w:val="45"/>
  </w:num>
  <w:num w:numId="24" w16cid:durableId="1712878330">
    <w:abstractNumId w:val="38"/>
  </w:num>
  <w:num w:numId="25" w16cid:durableId="502281169">
    <w:abstractNumId w:val="8"/>
  </w:num>
  <w:num w:numId="26" w16cid:durableId="384645188">
    <w:abstractNumId w:val="49"/>
  </w:num>
  <w:num w:numId="27" w16cid:durableId="654184548">
    <w:abstractNumId w:val="66"/>
  </w:num>
  <w:num w:numId="28" w16cid:durableId="1372414583">
    <w:abstractNumId w:val="40"/>
  </w:num>
  <w:num w:numId="29" w16cid:durableId="1052001451">
    <w:abstractNumId w:val="16"/>
  </w:num>
  <w:num w:numId="30" w16cid:durableId="473763784">
    <w:abstractNumId w:val="26"/>
  </w:num>
  <w:num w:numId="31" w16cid:durableId="467475169">
    <w:abstractNumId w:val="67"/>
  </w:num>
  <w:num w:numId="32" w16cid:durableId="341902467">
    <w:abstractNumId w:val="52"/>
  </w:num>
  <w:num w:numId="33" w16cid:durableId="1370060869">
    <w:abstractNumId w:val="36"/>
  </w:num>
  <w:num w:numId="34" w16cid:durableId="632488842">
    <w:abstractNumId w:val="1"/>
  </w:num>
  <w:num w:numId="35" w16cid:durableId="355473329">
    <w:abstractNumId w:val="18"/>
  </w:num>
  <w:num w:numId="36" w16cid:durableId="35980009">
    <w:abstractNumId w:val="60"/>
  </w:num>
  <w:num w:numId="37" w16cid:durableId="1113748911">
    <w:abstractNumId w:val="4"/>
  </w:num>
  <w:num w:numId="38" w16cid:durableId="1881353124">
    <w:abstractNumId w:val="69"/>
  </w:num>
  <w:num w:numId="39" w16cid:durableId="469254361">
    <w:abstractNumId w:val="72"/>
  </w:num>
  <w:num w:numId="40" w16cid:durableId="1236821135">
    <w:abstractNumId w:val="10"/>
  </w:num>
  <w:num w:numId="41" w16cid:durableId="99571652">
    <w:abstractNumId w:val="46"/>
  </w:num>
  <w:num w:numId="42" w16cid:durableId="1582250921">
    <w:abstractNumId w:val="74"/>
  </w:num>
  <w:num w:numId="43" w16cid:durableId="85343584">
    <w:abstractNumId w:val="55"/>
  </w:num>
  <w:num w:numId="44" w16cid:durableId="1510484842">
    <w:abstractNumId w:val="41"/>
  </w:num>
  <w:num w:numId="45" w16cid:durableId="2113699356">
    <w:abstractNumId w:val="58"/>
  </w:num>
  <w:num w:numId="46" w16cid:durableId="539628955">
    <w:abstractNumId w:val="9"/>
  </w:num>
  <w:num w:numId="47" w16cid:durableId="1945460068">
    <w:abstractNumId w:val="2"/>
  </w:num>
  <w:num w:numId="48" w16cid:durableId="1114981214">
    <w:abstractNumId w:val="17"/>
  </w:num>
  <w:num w:numId="49" w16cid:durableId="520583069">
    <w:abstractNumId w:val="22"/>
  </w:num>
  <w:num w:numId="50" w16cid:durableId="294990856">
    <w:abstractNumId w:val="42"/>
  </w:num>
  <w:num w:numId="51" w16cid:durableId="1760712373">
    <w:abstractNumId w:val="25"/>
  </w:num>
  <w:num w:numId="52" w16cid:durableId="1222911543">
    <w:abstractNumId w:val="29"/>
  </w:num>
  <w:num w:numId="53" w16cid:durableId="1441727196">
    <w:abstractNumId w:val="61"/>
  </w:num>
  <w:num w:numId="54" w16cid:durableId="1970935053">
    <w:abstractNumId w:val="53"/>
  </w:num>
  <w:num w:numId="55" w16cid:durableId="910382330">
    <w:abstractNumId w:val="43"/>
  </w:num>
  <w:num w:numId="56" w16cid:durableId="1772316141">
    <w:abstractNumId w:val="25"/>
  </w:num>
  <w:num w:numId="57" w16cid:durableId="483551678">
    <w:abstractNumId w:val="15"/>
  </w:num>
  <w:num w:numId="58" w16cid:durableId="1259488278">
    <w:abstractNumId w:val="64"/>
  </w:num>
  <w:num w:numId="59" w16cid:durableId="632250948">
    <w:abstractNumId w:val="48"/>
  </w:num>
  <w:num w:numId="60" w16cid:durableId="417098094">
    <w:abstractNumId w:val="62"/>
  </w:num>
  <w:num w:numId="61" w16cid:durableId="986710987">
    <w:abstractNumId w:val="30"/>
  </w:num>
  <w:num w:numId="62" w16cid:durableId="1816097060">
    <w:abstractNumId w:val="47"/>
  </w:num>
  <w:num w:numId="63" w16cid:durableId="509292455">
    <w:abstractNumId w:val="25"/>
  </w:num>
  <w:num w:numId="64" w16cid:durableId="1761636487">
    <w:abstractNumId w:val="25"/>
  </w:num>
  <w:num w:numId="65" w16cid:durableId="159736080">
    <w:abstractNumId w:val="25"/>
  </w:num>
  <w:num w:numId="66" w16cid:durableId="656152328">
    <w:abstractNumId w:val="25"/>
  </w:num>
  <w:num w:numId="67" w16cid:durableId="1661612417">
    <w:abstractNumId w:val="25"/>
  </w:num>
  <w:num w:numId="68" w16cid:durableId="400299187">
    <w:abstractNumId w:val="25"/>
  </w:num>
  <w:num w:numId="69" w16cid:durableId="1216893158">
    <w:abstractNumId w:val="25"/>
  </w:num>
  <w:num w:numId="70" w16cid:durableId="1426535511">
    <w:abstractNumId w:val="25"/>
  </w:num>
  <w:num w:numId="71" w16cid:durableId="1249271693">
    <w:abstractNumId w:val="5"/>
  </w:num>
  <w:num w:numId="72" w16cid:durableId="1981808893">
    <w:abstractNumId w:val="71"/>
  </w:num>
  <w:num w:numId="73" w16cid:durableId="34546331">
    <w:abstractNumId w:val="25"/>
  </w:num>
  <w:num w:numId="74" w16cid:durableId="1390376692">
    <w:abstractNumId w:val="25"/>
  </w:num>
  <w:num w:numId="75" w16cid:durableId="1378892088">
    <w:abstractNumId w:val="25"/>
  </w:num>
  <w:num w:numId="76" w16cid:durableId="1096244260">
    <w:abstractNumId w:val="25"/>
  </w:num>
  <w:num w:numId="77" w16cid:durableId="595987128">
    <w:abstractNumId w:val="39"/>
  </w:num>
  <w:num w:numId="78" w16cid:durableId="2118599912">
    <w:abstractNumId w:val="57"/>
  </w:num>
  <w:num w:numId="79" w16cid:durableId="1126002260">
    <w:abstractNumId w:val="25"/>
  </w:num>
  <w:num w:numId="80" w16cid:durableId="1037316654">
    <w:abstractNumId w:val="25"/>
  </w:num>
  <w:num w:numId="81" w16cid:durableId="1114058382">
    <w:abstractNumId w:val="25"/>
  </w:num>
  <w:num w:numId="82" w16cid:durableId="1428305274">
    <w:abstractNumId w:val="27"/>
  </w:num>
  <w:num w:numId="83" w16cid:durableId="1112627932">
    <w:abstractNumId w:val="51"/>
  </w:num>
  <w:num w:numId="84" w16cid:durableId="1690594736">
    <w:abstractNumId w:val="25"/>
  </w:num>
  <w:num w:numId="85" w16cid:durableId="751048460">
    <w:abstractNumId w:val="25"/>
  </w:num>
  <w:num w:numId="86" w16cid:durableId="690188643">
    <w:abstractNumId w:val="25"/>
  </w:num>
  <w:num w:numId="87" w16cid:durableId="576479821">
    <w:abstractNumId w:val="19"/>
  </w:num>
  <w:num w:numId="88" w16cid:durableId="598173741">
    <w:abstractNumId w:val="25"/>
  </w:num>
  <w:num w:numId="89" w16cid:durableId="1194156000">
    <w:abstractNumId w:val="25"/>
  </w:num>
  <w:num w:numId="90" w16cid:durableId="1804081639">
    <w:abstractNumId w:val="25"/>
  </w:num>
  <w:num w:numId="91" w16cid:durableId="1267426957">
    <w:abstractNumId w:val="25"/>
  </w:num>
  <w:num w:numId="92" w16cid:durableId="1431505549">
    <w:abstractNumId w:val="25"/>
  </w:num>
  <w:num w:numId="93" w16cid:durableId="754865280">
    <w:abstractNumId w:val="25"/>
  </w:num>
  <w:num w:numId="94" w16cid:durableId="1834224876">
    <w:abstractNumId w:val="25"/>
  </w:num>
  <w:num w:numId="95" w16cid:durableId="569198232">
    <w:abstractNumId w:val="25"/>
  </w:num>
  <w:num w:numId="96" w16cid:durableId="1066075254">
    <w:abstractNumId w:val="25"/>
  </w:num>
  <w:num w:numId="97" w16cid:durableId="62024191">
    <w:abstractNumId w:val="70"/>
  </w:num>
  <w:num w:numId="98" w16cid:durableId="2076200120">
    <w:abstractNumId w:val="25"/>
  </w:num>
  <w:num w:numId="99" w16cid:durableId="889877346">
    <w:abstractNumId w:val="25"/>
  </w:num>
  <w:num w:numId="100" w16cid:durableId="1823084858">
    <w:abstractNumId w:val="23"/>
  </w:num>
  <w:num w:numId="101" w16cid:durableId="1318877400">
    <w:abstractNumId w:val="25"/>
  </w:num>
  <w:num w:numId="102" w16cid:durableId="737477077">
    <w:abstractNumId w:val="25"/>
  </w:num>
  <w:num w:numId="103" w16cid:durableId="1861552815">
    <w:abstractNumId w:val="31"/>
  </w:num>
  <w:num w:numId="104" w16cid:durableId="1858040887">
    <w:abstractNumId w:val="25"/>
  </w:num>
  <w:num w:numId="105" w16cid:durableId="959188918">
    <w:abstractNumId w:val="25"/>
  </w:num>
  <w:num w:numId="106" w16cid:durableId="33388190">
    <w:abstractNumId w:val="25"/>
  </w:num>
  <w:num w:numId="107" w16cid:durableId="1762876920">
    <w:abstractNumId w:val="7"/>
  </w:num>
  <w:num w:numId="108" w16cid:durableId="1873611818">
    <w:abstractNumId w:val="25"/>
  </w:num>
  <w:num w:numId="109" w16cid:durableId="1142648739">
    <w:abstractNumId w:val="24"/>
  </w:num>
  <w:num w:numId="110" w16cid:durableId="876771526">
    <w:abstractNumId w:val="25"/>
  </w:num>
  <w:num w:numId="111" w16cid:durableId="467163758">
    <w:abstractNumId w:val="25"/>
  </w:num>
  <w:num w:numId="112" w16cid:durableId="1204171673">
    <w:abstractNumId w:val="25"/>
  </w:num>
  <w:num w:numId="113" w16cid:durableId="2127845039">
    <w:abstractNumId w:val="25"/>
  </w:num>
  <w:num w:numId="114" w16cid:durableId="353700346">
    <w:abstractNumId w:val="68"/>
  </w:num>
  <w:num w:numId="115" w16cid:durableId="1559710193">
    <w:abstractNumId w:val="25"/>
  </w:num>
  <w:num w:numId="116" w16cid:durableId="390158217">
    <w:abstractNumId w:val="25"/>
  </w:num>
  <w:num w:numId="117" w16cid:durableId="1295677647">
    <w:abstractNumId w:val="65"/>
  </w:num>
  <w:num w:numId="118" w16cid:durableId="872305550">
    <w:abstractNumId w:val="25"/>
  </w:num>
  <w:num w:numId="119" w16cid:durableId="621689045">
    <w:abstractNumId w:val="25"/>
  </w:num>
  <w:num w:numId="120" w16cid:durableId="669410151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hideSpellingErrors/>
  <w:hideGrammaticalErrors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014A"/>
    <w:rsid w:val="000005BE"/>
    <w:rsid w:val="0000190E"/>
    <w:rsid w:val="00003AF1"/>
    <w:rsid w:val="00005AF9"/>
    <w:rsid w:val="00007652"/>
    <w:rsid w:val="00007A2E"/>
    <w:rsid w:val="000134B5"/>
    <w:rsid w:val="000134C4"/>
    <w:rsid w:val="00013C56"/>
    <w:rsid w:val="00015480"/>
    <w:rsid w:val="00020C2C"/>
    <w:rsid w:val="00022392"/>
    <w:rsid w:val="00023E26"/>
    <w:rsid w:val="00024473"/>
    <w:rsid w:val="00027773"/>
    <w:rsid w:val="00030545"/>
    <w:rsid w:val="00032359"/>
    <w:rsid w:val="00033833"/>
    <w:rsid w:val="00033CFC"/>
    <w:rsid w:val="0003504C"/>
    <w:rsid w:val="00035308"/>
    <w:rsid w:val="000359A7"/>
    <w:rsid w:val="00035A26"/>
    <w:rsid w:val="00036465"/>
    <w:rsid w:val="0003654D"/>
    <w:rsid w:val="000366AB"/>
    <w:rsid w:val="00037202"/>
    <w:rsid w:val="00037B3E"/>
    <w:rsid w:val="000404E2"/>
    <w:rsid w:val="00040D1E"/>
    <w:rsid w:val="00041826"/>
    <w:rsid w:val="00041847"/>
    <w:rsid w:val="00042157"/>
    <w:rsid w:val="0004336A"/>
    <w:rsid w:val="00044093"/>
    <w:rsid w:val="00044786"/>
    <w:rsid w:val="00045274"/>
    <w:rsid w:val="000454D3"/>
    <w:rsid w:val="00046056"/>
    <w:rsid w:val="00047DDE"/>
    <w:rsid w:val="00051403"/>
    <w:rsid w:val="00053352"/>
    <w:rsid w:val="00053C6F"/>
    <w:rsid w:val="0005471A"/>
    <w:rsid w:val="00056465"/>
    <w:rsid w:val="000571B9"/>
    <w:rsid w:val="0005745E"/>
    <w:rsid w:val="0005794B"/>
    <w:rsid w:val="00060F1A"/>
    <w:rsid w:val="000617DA"/>
    <w:rsid w:val="00061F64"/>
    <w:rsid w:val="00065B90"/>
    <w:rsid w:val="00066359"/>
    <w:rsid w:val="00066F6D"/>
    <w:rsid w:val="00072B09"/>
    <w:rsid w:val="000810A2"/>
    <w:rsid w:val="0008146F"/>
    <w:rsid w:val="00082115"/>
    <w:rsid w:val="0008741B"/>
    <w:rsid w:val="00090F4E"/>
    <w:rsid w:val="0009111A"/>
    <w:rsid w:val="000934BA"/>
    <w:rsid w:val="00094729"/>
    <w:rsid w:val="000953DA"/>
    <w:rsid w:val="00096EC7"/>
    <w:rsid w:val="000A2810"/>
    <w:rsid w:val="000A29B7"/>
    <w:rsid w:val="000A2C52"/>
    <w:rsid w:val="000A3AF1"/>
    <w:rsid w:val="000A4056"/>
    <w:rsid w:val="000A44AB"/>
    <w:rsid w:val="000A537A"/>
    <w:rsid w:val="000A6F3A"/>
    <w:rsid w:val="000A76AB"/>
    <w:rsid w:val="000B215E"/>
    <w:rsid w:val="000B2D46"/>
    <w:rsid w:val="000B44EB"/>
    <w:rsid w:val="000B5B8B"/>
    <w:rsid w:val="000B7EB4"/>
    <w:rsid w:val="000C0C5D"/>
    <w:rsid w:val="000C136F"/>
    <w:rsid w:val="000C1590"/>
    <w:rsid w:val="000C2A5F"/>
    <w:rsid w:val="000C4235"/>
    <w:rsid w:val="000C7B86"/>
    <w:rsid w:val="000C7DE5"/>
    <w:rsid w:val="000D00FD"/>
    <w:rsid w:val="000D0DEC"/>
    <w:rsid w:val="000D14D0"/>
    <w:rsid w:val="000D1C2D"/>
    <w:rsid w:val="000D2F11"/>
    <w:rsid w:val="000D3006"/>
    <w:rsid w:val="000D38ED"/>
    <w:rsid w:val="000D3A15"/>
    <w:rsid w:val="000D3CD9"/>
    <w:rsid w:val="000D4F94"/>
    <w:rsid w:val="000D6720"/>
    <w:rsid w:val="000D684E"/>
    <w:rsid w:val="000D72C1"/>
    <w:rsid w:val="000D75E8"/>
    <w:rsid w:val="000E13F7"/>
    <w:rsid w:val="000E484A"/>
    <w:rsid w:val="000E5918"/>
    <w:rsid w:val="000E6490"/>
    <w:rsid w:val="000E64FB"/>
    <w:rsid w:val="000F1CAC"/>
    <w:rsid w:val="000F24F9"/>
    <w:rsid w:val="000F3A97"/>
    <w:rsid w:val="000F5141"/>
    <w:rsid w:val="000F6BA2"/>
    <w:rsid w:val="000F6E96"/>
    <w:rsid w:val="000F7460"/>
    <w:rsid w:val="00102A0A"/>
    <w:rsid w:val="00104146"/>
    <w:rsid w:val="00106816"/>
    <w:rsid w:val="00106B06"/>
    <w:rsid w:val="00107C0C"/>
    <w:rsid w:val="0011251D"/>
    <w:rsid w:val="001129B6"/>
    <w:rsid w:val="00112CFE"/>
    <w:rsid w:val="0011316B"/>
    <w:rsid w:val="00113FDD"/>
    <w:rsid w:val="0011568E"/>
    <w:rsid w:val="001157C8"/>
    <w:rsid w:val="00115A2D"/>
    <w:rsid w:val="00116111"/>
    <w:rsid w:val="00116871"/>
    <w:rsid w:val="00116F9B"/>
    <w:rsid w:val="001223A9"/>
    <w:rsid w:val="00122CDD"/>
    <w:rsid w:val="001238DC"/>
    <w:rsid w:val="001275E2"/>
    <w:rsid w:val="00127A5A"/>
    <w:rsid w:val="0013162A"/>
    <w:rsid w:val="0013287A"/>
    <w:rsid w:val="00133E1A"/>
    <w:rsid w:val="00134A3C"/>
    <w:rsid w:val="00134E4B"/>
    <w:rsid w:val="001363A7"/>
    <w:rsid w:val="00140A78"/>
    <w:rsid w:val="00141F29"/>
    <w:rsid w:val="00142A97"/>
    <w:rsid w:val="00144B97"/>
    <w:rsid w:val="00144D3C"/>
    <w:rsid w:val="0014524F"/>
    <w:rsid w:val="0014780E"/>
    <w:rsid w:val="00150295"/>
    <w:rsid w:val="00150451"/>
    <w:rsid w:val="00150617"/>
    <w:rsid w:val="00155A8D"/>
    <w:rsid w:val="001567D3"/>
    <w:rsid w:val="00157613"/>
    <w:rsid w:val="00157DCA"/>
    <w:rsid w:val="001603A6"/>
    <w:rsid w:val="0016119C"/>
    <w:rsid w:val="00165344"/>
    <w:rsid w:val="00165620"/>
    <w:rsid w:val="00165CF6"/>
    <w:rsid w:val="001673EC"/>
    <w:rsid w:val="00167A8D"/>
    <w:rsid w:val="00167B1C"/>
    <w:rsid w:val="00167CCD"/>
    <w:rsid w:val="001707E5"/>
    <w:rsid w:val="00172DBA"/>
    <w:rsid w:val="00173E95"/>
    <w:rsid w:val="001744C5"/>
    <w:rsid w:val="00177DA4"/>
    <w:rsid w:val="00180997"/>
    <w:rsid w:val="00186EFA"/>
    <w:rsid w:val="00187308"/>
    <w:rsid w:val="0019044F"/>
    <w:rsid w:val="00192DE9"/>
    <w:rsid w:val="0019577B"/>
    <w:rsid w:val="00196CFA"/>
    <w:rsid w:val="001A12C2"/>
    <w:rsid w:val="001A1842"/>
    <w:rsid w:val="001A194F"/>
    <w:rsid w:val="001A50A1"/>
    <w:rsid w:val="001A556B"/>
    <w:rsid w:val="001A55A8"/>
    <w:rsid w:val="001A575A"/>
    <w:rsid w:val="001B065B"/>
    <w:rsid w:val="001B0E64"/>
    <w:rsid w:val="001B3C9B"/>
    <w:rsid w:val="001B4B6A"/>
    <w:rsid w:val="001B5B60"/>
    <w:rsid w:val="001B794F"/>
    <w:rsid w:val="001B7F8B"/>
    <w:rsid w:val="001C1B31"/>
    <w:rsid w:val="001C3591"/>
    <w:rsid w:val="001C5C69"/>
    <w:rsid w:val="001D058B"/>
    <w:rsid w:val="001D3FB1"/>
    <w:rsid w:val="001D7DA6"/>
    <w:rsid w:val="001E4DBD"/>
    <w:rsid w:val="001E4DED"/>
    <w:rsid w:val="001F3C1A"/>
    <w:rsid w:val="001F5E9C"/>
    <w:rsid w:val="001F61FC"/>
    <w:rsid w:val="00201491"/>
    <w:rsid w:val="00201509"/>
    <w:rsid w:val="00201DFE"/>
    <w:rsid w:val="00202944"/>
    <w:rsid w:val="002046C8"/>
    <w:rsid w:val="00204725"/>
    <w:rsid w:val="00205C9C"/>
    <w:rsid w:val="00206F25"/>
    <w:rsid w:val="002148F1"/>
    <w:rsid w:val="00223918"/>
    <w:rsid w:val="00224453"/>
    <w:rsid w:val="00230699"/>
    <w:rsid w:val="0023153B"/>
    <w:rsid w:val="0023221D"/>
    <w:rsid w:val="00232733"/>
    <w:rsid w:val="00234403"/>
    <w:rsid w:val="00234BD7"/>
    <w:rsid w:val="00234DC2"/>
    <w:rsid w:val="0023504B"/>
    <w:rsid w:val="0024083C"/>
    <w:rsid w:val="00241C37"/>
    <w:rsid w:val="00242A12"/>
    <w:rsid w:val="00242E38"/>
    <w:rsid w:val="00243A98"/>
    <w:rsid w:val="002444CB"/>
    <w:rsid w:val="00244671"/>
    <w:rsid w:val="00244AD0"/>
    <w:rsid w:val="002469D0"/>
    <w:rsid w:val="00246D38"/>
    <w:rsid w:val="002502BF"/>
    <w:rsid w:val="00253930"/>
    <w:rsid w:val="002565E1"/>
    <w:rsid w:val="00256697"/>
    <w:rsid w:val="002607EC"/>
    <w:rsid w:val="00262609"/>
    <w:rsid w:val="00262ECA"/>
    <w:rsid w:val="00263185"/>
    <w:rsid w:val="002633B6"/>
    <w:rsid w:val="0026423B"/>
    <w:rsid w:val="00266E2F"/>
    <w:rsid w:val="00267A46"/>
    <w:rsid w:val="00270C38"/>
    <w:rsid w:val="00270D1F"/>
    <w:rsid w:val="00272861"/>
    <w:rsid w:val="0027346A"/>
    <w:rsid w:val="00273DAD"/>
    <w:rsid w:val="0027506F"/>
    <w:rsid w:val="00275670"/>
    <w:rsid w:val="00276CAB"/>
    <w:rsid w:val="00277614"/>
    <w:rsid w:val="002836BA"/>
    <w:rsid w:val="00283C54"/>
    <w:rsid w:val="0028636F"/>
    <w:rsid w:val="0028695C"/>
    <w:rsid w:val="00286A12"/>
    <w:rsid w:val="00286BC8"/>
    <w:rsid w:val="00287082"/>
    <w:rsid w:val="00287E94"/>
    <w:rsid w:val="00290530"/>
    <w:rsid w:val="00291875"/>
    <w:rsid w:val="00291E8C"/>
    <w:rsid w:val="00292B29"/>
    <w:rsid w:val="00293489"/>
    <w:rsid w:val="002952BC"/>
    <w:rsid w:val="00295A6A"/>
    <w:rsid w:val="00295D9C"/>
    <w:rsid w:val="00296BBF"/>
    <w:rsid w:val="002A22FD"/>
    <w:rsid w:val="002A4206"/>
    <w:rsid w:val="002A514A"/>
    <w:rsid w:val="002A56D9"/>
    <w:rsid w:val="002A695C"/>
    <w:rsid w:val="002A78B8"/>
    <w:rsid w:val="002B20FC"/>
    <w:rsid w:val="002B417C"/>
    <w:rsid w:val="002B62B3"/>
    <w:rsid w:val="002B7432"/>
    <w:rsid w:val="002B7C33"/>
    <w:rsid w:val="002C0057"/>
    <w:rsid w:val="002C0BDC"/>
    <w:rsid w:val="002C1982"/>
    <w:rsid w:val="002C1B95"/>
    <w:rsid w:val="002C2ADE"/>
    <w:rsid w:val="002C39D3"/>
    <w:rsid w:val="002C6145"/>
    <w:rsid w:val="002C6EAE"/>
    <w:rsid w:val="002C7934"/>
    <w:rsid w:val="002C7BE3"/>
    <w:rsid w:val="002D2EE9"/>
    <w:rsid w:val="002D354A"/>
    <w:rsid w:val="002D3588"/>
    <w:rsid w:val="002D4B51"/>
    <w:rsid w:val="002D5B25"/>
    <w:rsid w:val="002D5ED0"/>
    <w:rsid w:val="002D626A"/>
    <w:rsid w:val="002D79D7"/>
    <w:rsid w:val="002E02FF"/>
    <w:rsid w:val="002E16D7"/>
    <w:rsid w:val="002E28E9"/>
    <w:rsid w:val="002E3571"/>
    <w:rsid w:val="002F013C"/>
    <w:rsid w:val="002F1323"/>
    <w:rsid w:val="002F15DD"/>
    <w:rsid w:val="002F34F8"/>
    <w:rsid w:val="002F352F"/>
    <w:rsid w:val="002F3FE4"/>
    <w:rsid w:val="002F7C26"/>
    <w:rsid w:val="002F7F88"/>
    <w:rsid w:val="00303DC8"/>
    <w:rsid w:val="00304818"/>
    <w:rsid w:val="00310B2A"/>
    <w:rsid w:val="003117AC"/>
    <w:rsid w:val="00311E97"/>
    <w:rsid w:val="00312254"/>
    <w:rsid w:val="00312B16"/>
    <w:rsid w:val="00312BBB"/>
    <w:rsid w:val="00312E49"/>
    <w:rsid w:val="00312F95"/>
    <w:rsid w:val="0031424D"/>
    <w:rsid w:val="00317004"/>
    <w:rsid w:val="00317348"/>
    <w:rsid w:val="00317BF7"/>
    <w:rsid w:val="00322809"/>
    <w:rsid w:val="00323346"/>
    <w:rsid w:val="00323446"/>
    <w:rsid w:val="00323F6E"/>
    <w:rsid w:val="003254F3"/>
    <w:rsid w:val="00325BBA"/>
    <w:rsid w:val="00326367"/>
    <w:rsid w:val="00326605"/>
    <w:rsid w:val="00327F30"/>
    <w:rsid w:val="0033107F"/>
    <w:rsid w:val="00331559"/>
    <w:rsid w:val="00331C1D"/>
    <w:rsid w:val="00334647"/>
    <w:rsid w:val="00337302"/>
    <w:rsid w:val="0034234F"/>
    <w:rsid w:val="00342964"/>
    <w:rsid w:val="00345078"/>
    <w:rsid w:val="00347071"/>
    <w:rsid w:val="0034747C"/>
    <w:rsid w:val="003475ED"/>
    <w:rsid w:val="00347678"/>
    <w:rsid w:val="00350180"/>
    <w:rsid w:val="00350E3E"/>
    <w:rsid w:val="00350E5B"/>
    <w:rsid w:val="0035111B"/>
    <w:rsid w:val="00351631"/>
    <w:rsid w:val="003552A3"/>
    <w:rsid w:val="00362062"/>
    <w:rsid w:val="003628B1"/>
    <w:rsid w:val="00364D74"/>
    <w:rsid w:val="00364F2B"/>
    <w:rsid w:val="00370436"/>
    <w:rsid w:val="003711B3"/>
    <w:rsid w:val="00371835"/>
    <w:rsid w:val="00372C9E"/>
    <w:rsid w:val="00373244"/>
    <w:rsid w:val="00374EF9"/>
    <w:rsid w:val="003757B6"/>
    <w:rsid w:val="003767C8"/>
    <w:rsid w:val="00380D25"/>
    <w:rsid w:val="00382B14"/>
    <w:rsid w:val="0038563B"/>
    <w:rsid w:val="00386472"/>
    <w:rsid w:val="00386F3E"/>
    <w:rsid w:val="003876D0"/>
    <w:rsid w:val="00387E10"/>
    <w:rsid w:val="00390749"/>
    <w:rsid w:val="00390EAB"/>
    <w:rsid w:val="003915BE"/>
    <w:rsid w:val="00391DD1"/>
    <w:rsid w:val="00392D00"/>
    <w:rsid w:val="00393F45"/>
    <w:rsid w:val="003940A7"/>
    <w:rsid w:val="00397496"/>
    <w:rsid w:val="00397BBD"/>
    <w:rsid w:val="003A0F16"/>
    <w:rsid w:val="003A4E95"/>
    <w:rsid w:val="003A546E"/>
    <w:rsid w:val="003A5C38"/>
    <w:rsid w:val="003A64EC"/>
    <w:rsid w:val="003A6F2F"/>
    <w:rsid w:val="003B09E9"/>
    <w:rsid w:val="003B15BA"/>
    <w:rsid w:val="003B271F"/>
    <w:rsid w:val="003B331C"/>
    <w:rsid w:val="003B4C79"/>
    <w:rsid w:val="003B4CFF"/>
    <w:rsid w:val="003B5526"/>
    <w:rsid w:val="003B58C1"/>
    <w:rsid w:val="003B656E"/>
    <w:rsid w:val="003C1A64"/>
    <w:rsid w:val="003C266B"/>
    <w:rsid w:val="003C2810"/>
    <w:rsid w:val="003C52C7"/>
    <w:rsid w:val="003C6EBC"/>
    <w:rsid w:val="003C740B"/>
    <w:rsid w:val="003C7C1B"/>
    <w:rsid w:val="003C7D49"/>
    <w:rsid w:val="003D04AE"/>
    <w:rsid w:val="003D2966"/>
    <w:rsid w:val="003D3857"/>
    <w:rsid w:val="003D39B7"/>
    <w:rsid w:val="003D3E93"/>
    <w:rsid w:val="003D5C46"/>
    <w:rsid w:val="003D61D2"/>
    <w:rsid w:val="003E0217"/>
    <w:rsid w:val="003E09BF"/>
    <w:rsid w:val="003E11EE"/>
    <w:rsid w:val="003E1A1B"/>
    <w:rsid w:val="003E22A5"/>
    <w:rsid w:val="003E3457"/>
    <w:rsid w:val="003E3B91"/>
    <w:rsid w:val="003E4027"/>
    <w:rsid w:val="003E58AE"/>
    <w:rsid w:val="003E72CD"/>
    <w:rsid w:val="003F3F0D"/>
    <w:rsid w:val="003F44F3"/>
    <w:rsid w:val="003F4F36"/>
    <w:rsid w:val="003F4F6A"/>
    <w:rsid w:val="003F7168"/>
    <w:rsid w:val="00400FA9"/>
    <w:rsid w:val="00402448"/>
    <w:rsid w:val="004038B0"/>
    <w:rsid w:val="0040435B"/>
    <w:rsid w:val="0040518C"/>
    <w:rsid w:val="00405613"/>
    <w:rsid w:val="0040718C"/>
    <w:rsid w:val="00410843"/>
    <w:rsid w:val="00410C5C"/>
    <w:rsid w:val="00411794"/>
    <w:rsid w:val="0041201A"/>
    <w:rsid w:val="00412E47"/>
    <w:rsid w:val="0041364C"/>
    <w:rsid w:val="00414379"/>
    <w:rsid w:val="00414F1D"/>
    <w:rsid w:val="0041772F"/>
    <w:rsid w:val="00420328"/>
    <w:rsid w:val="00421286"/>
    <w:rsid w:val="00423915"/>
    <w:rsid w:val="00423D9A"/>
    <w:rsid w:val="004250FC"/>
    <w:rsid w:val="004270FE"/>
    <w:rsid w:val="00431C9B"/>
    <w:rsid w:val="0043428E"/>
    <w:rsid w:val="004347A5"/>
    <w:rsid w:val="00436DCE"/>
    <w:rsid w:val="00437687"/>
    <w:rsid w:val="004405F5"/>
    <w:rsid w:val="00441D7E"/>
    <w:rsid w:val="00441F28"/>
    <w:rsid w:val="00442256"/>
    <w:rsid w:val="00442961"/>
    <w:rsid w:val="00442FEB"/>
    <w:rsid w:val="00444EF5"/>
    <w:rsid w:val="00447629"/>
    <w:rsid w:val="00450B6D"/>
    <w:rsid w:val="00451283"/>
    <w:rsid w:val="00451813"/>
    <w:rsid w:val="00451E07"/>
    <w:rsid w:val="00452CD0"/>
    <w:rsid w:val="00454815"/>
    <w:rsid w:val="004555BD"/>
    <w:rsid w:val="00455936"/>
    <w:rsid w:val="0045599D"/>
    <w:rsid w:val="004604D4"/>
    <w:rsid w:val="004605D9"/>
    <w:rsid w:val="00461257"/>
    <w:rsid w:val="00463B06"/>
    <w:rsid w:val="00466E26"/>
    <w:rsid w:val="004677DC"/>
    <w:rsid w:val="004678DA"/>
    <w:rsid w:val="00470B0D"/>
    <w:rsid w:val="00470E26"/>
    <w:rsid w:val="00471FE2"/>
    <w:rsid w:val="00472A19"/>
    <w:rsid w:val="00472A4F"/>
    <w:rsid w:val="00475A10"/>
    <w:rsid w:val="004767CD"/>
    <w:rsid w:val="00477484"/>
    <w:rsid w:val="00477F6A"/>
    <w:rsid w:val="004807A8"/>
    <w:rsid w:val="004807B0"/>
    <w:rsid w:val="004828F7"/>
    <w:rsid w:val="0048416D"/>
    <w:rsid w:val="00484BBE"/>
    <w:rsid w:val="00487170"/>
    <w:rsid w:val="0049037D"/>
    <w:rsid w:val="00490F06"/>
    <w:rsid w:val="004955E9"/>
    <w:rsid w:val="00495A01"/>
    <w:rsid w:val="004A0E13"/>
    <w:rsid w:val="004A34C3"/>
    <w:rsid w:val="004A4BF6"/>
    <w:rsid w:val="004A5B84"/>
    <w:rsid w:val="004A5C01"/>
    <w:rsid w:val="004A5D20"/>
    <w:rsid w:val="004A6326"/>
    <w:rsid w:val="004A64A6"/>
    <w:rsid w:val="004A7A41"/>
    <w:rsid w:val="004B0009"/>
    <w:rsid w:val="004B0C8E"/>
    <w:rsid w:val="004B0F88"/>
    <w:rsid w:val="004B353F"/>
    <w:rsid w:val="004B6B62"/>
    <w:rsid w:val="004B7100"/>
    <w:rsid w:val="004B7636"/>
    <w:rsid w:val="004C0318"/>
    <w:rsid w:val="004C5524"/>
    <w:rsid w:val="004D2AD6"/>
    <w:rsid w:val="004D5251"/>
    <w:rsid w:val="004D557E"/>
    <w:rsid w:val="004D69EE"/>
    <w:rsid w:val="004E0782"/>
    <w:rsid w:val="004E0CAB"/>
    <w:rsid w:val="004E26BB"/>
    <w:rsid w:val="004E3237"/>
    <w:rsid w:val="004E3E9F"/>
    <w:rsid w:val="004E4016"/>
    <w:rsid w:val="004E5631"/>
    <w:rsid w:val="004E597E"/>
    <w:rsid w:val="004E6A0D"/>
    <w:rsid w:val="004F26AA"/>
    <w:rsid w:val="004F2749"/>
    <w:rsid w:val="004F3BC2"/>
    <w:rsid w:val="004F4D49"/>
    <w:rsid w:val="004F7656"/>
    <w:rsid w:val="005008C8"/>
    <w:rsid w:val="005017B0"/>
    <w:rsid w:val="00503505"/>
    <w:rsid w:val="005040DD"/>
    <w:rsid w:val="00507B77"/>
    <w:rsid w:val="005112F6"/>
    <w:rsid w:val="0051150B"/>
    <w:rsid w:val="00511552"/>
    <w:rsid w:val="00512B60"/>
    <w:rsid w:val="00514790"/>
    <w:rsid w:val="00514894"/>
    <w:rsid w:val="00514CFD"/>
    <w:rsid w:val="00515434"/>
    <w:rsid w:val="0051660E"/>
    <w:rsid w:val="005233D0"/>
    <w:rsid w:val="0052397B"/>
    <w:rsid w:val="00524056"/>
    <w:rsid w:val="00525221"/>
    <w:rsid w:val="00525703"/>
    <w:rsid w:val="00530053"/>
    <w:rsid w:val="0053148E"/>
    <w:rsid w:val="00531E80"/>
    <w:rsid w:val="005343A0"/>
    <w:rsid w:val="005343B2"/>
    <w:rsid w:val="00541DD4"/>
    <w:rsid w:val="005433D1"/>
    <w:rsid w:val="00544617"/>
    <w:rsid w:val="00547D60"/>
    <w:rsid w:val="00550B4F"/>
    <w:rsid w:val="00551774"/>
    <w:rsid w:val="00551B6A"/>
    <w:rsid w:val="00551DE9"/>
    <w:rsid w:val="0055201E"/>
    <w:rsid w:val="005524E9"/>
    <w:rsid w:val="0055254B"/>
    <w:rsid w:val="00554344"/>
    <w:rsid w:val="00554406"/>
    <w:rsid w:val="00555E69"/>
    <w:rsid w:val="00556A2F"/>
    <w:rsid w:val="00557123"/>
    <w:rsid w:val="0056079D"/>
    <w:rsid w:val="00561F8C"/>
    <w:rsid w:val="00567D6B"/>
    <w:rsid w:val="00572BD6"/>
    <w:rsid w:val="0057389A"/>
    <w:rsid w:val="00576138"/>
    <w:rsid w:val="005764B1"/>
    <w:rsid w:val="00576833"/>
    <w:rsid w:val="00576FE7"/>
    <w:rsid w:val="00577817"/>
    <w:rsid w:val="00580E9A"/>
    <w:rsid w:val="00582D21"/>
    <w:rsid w:val="00583E66"/>
    <w:rsid w:val="0058422D"/>
    <w:rsid w:val="00584E3E"/>
    <w:rsid w:val="005870EC"/>
    <w:rsid w:val="0059055F"/>
    <w:rsid w:val="0059189A"/>
    <w:rsid w:val="00592879"/>
    <w:rsid w:val="0059509C"/>
    <w:rsid w:val="005972E7"/>
    <w:rsid w:val="005A0D53"/>
    <w:rsid w:val="005A1362"/>
    <w:rsid w:val="005A16B9"/>
    <w:rsid w:val="005A188B"/>
    <w:rsid w:val="005A20E0"/>
    <w:rsid w:val="005A4E60"/>
    <w:rsid w:val="005A61E5"/>
    <w:rsid w:val="005B1B11"/>
    <w:rsid w:val="005B38F3"/>
    <w:rsid w:val="005B5089"/>
    <w:rsid w:val="005B5CBF"/>
    <w:rsid w:val="005B6F70"/>
    <w:rsid w:val="005C0F0F"/>
    <w:rsid w:val="005C26D7"/>
    <w:rsid w:val="005C5638"/>
    <w:rsid w:val="005D10F0"/>
    <w:rsid w:val="005D1D9F"/>
    <w:rsid w:val="005D223E"/>
    <w:rsid w:val="005D24ED"/>
    <w:rsid w:val="005D4D5B"/>
    <w:rsid w:val="005D4ECA"/>
    <w:rsid w:val="005D6445"/>
    <w:rsid w:val="005E18B6"/>
    <w:rsid w:val="005E1AE7"/>
    <w:rsid w:val="005E30CE"/>
    <w:rsid w:val="005E38E8"/>
    <w:rsid w:val="005E4002"/>
    <w:rsid w:val="005E431C"/>
    <w:rsid w:val="005E7941"/>
    <w:rsid w:val="005E7EE1"/>
    <w:rsid w:val="005F0877"/>
    <w:rsid w:val="005F0B98"/>
    <w:rsid w:val="005F1416"/>
    <w:rsid w:val="005F1F73"/>
    <w:rsid w:val="005F29A9"/>
    <w:rsid w:val="005F40A6"/>
    <w:rsid w:val="005F47E7"/>
    <w:rsid w:val="005F5FA7"/>
    <w:rsid w:val="005F7282"/>
    <w:rsid w:val="006007E9"/>
    <w:rsid w:val="00602851"/>
    <w:rsid w:val="006030ED"/>
    <w:rsid w:val="00604050"/>
    <w:rsid w:val="006043CF"/>
    <w:rsid w:val="00606C43"/>
    <w:rsid w:val="00614381"/>
    <w:rsid w:val="00615C8A"/>
    <w:rsid w:val="006202BB"/>
    <w:rsid w:val="00620630"/>
    <w:rsid w:val="006226D3"/>
    <w:rsid w:val="0062292B"/>
    <w:rsid w:val="00623838"/>
    <w:rsid w:val="00623F4F"/>
    <w:rsid w:val="006252D8"/>
    <w:rsid w:val="0062534D"/>
    <w:rsid w:val="006267F9"/>
    <w:rsid w:val="00627BC1"/>
    <w:rsid w:val="006304E5"/>
    <w:rsid w:val="00630501"/>
    <w:rsid w:val="006324C6"/>
    <w:rsid w:val="00634C2F"/>
    <w:rsid w:val="00635062"/>
    <w:rsid w:val="00635177"/>
    <w:rsid w:val="00636E3B"/>
    <w:rsid w:val="006375EF"/>
    <w:rsid w:val="00642D1B"/>
    <w:rsid w:val="00642FB9"/>
    <w:rsid w:val="00645BED"/>
    <w:rsid w:val="0064643E"/>
    <w:rsid w:val="00647317"/>
    <w:rsid w:val="00650E1E"/>
    <w:rsid w:val="00652614"/>
    <w:rsid w:val="00656C03"/>
    <w:rsid w:val="00656E84"/>
    <w:rsid w:val="0066023F"/>
    <w:rsid w:val="00661775"/>
    <w:rsid w:val="00662391"/>
    <w:rsid w:val="006626C7"/>
    <w:rsid w:val="00662CC3"/>
    <w:rsid w:val="006638C9"/>
    <w:rsid w:val="00664940"/>
    <w:rsid w:val="0066526D"/>
    <w:rsid w:val="006652DC"/>
    <w:rsid w:val="00665A61"/>
    <w:rsid w:val="006673D6"/>
    <w:rsid w:val="00667E71"/>
    <w:rsid w:val="00671CDE"/>
    <w:rsid w:val="00676142"/>
    <w:rsid w:val="0067737B"/>
    <w:rsid w:val="00680E9C"/>
    <w:rsid w:val="00682F07"/>
    <w:rsid w:val="00683418"/>
    <w:rsid w:val="0068751D"/>
    <w:rsid w:val="006916E6"/>
    <w:rsid w:val="00691DC6"/>
    <w:rsid w:val="00694485"/>
    <w:rsid w:val="00695763"/>
    <w:rsid w:val="006A072F"/>
    <w:rsid w:val="006A3648"/>
    <w:rsid w:val="006A43AF"/>
    <w:rsid w:val="006A49B6"/>
    <w:rsid w:val="006A4E6C"/>
    <w:rsid w:val="006A534C"/>
    <w:rsid w:val="006A5DFD"/>
    <w:rsid w:val="006A6C92"/>
    <w:rsid w:val="006A78A7"/>
    <w:rsid w:val="006A7CC2"/>
    <w:rsid w:val="006B0C0E"/>
    <w:rsid w:val="006B5D7A"/>
    <w:rsid w:val="006C34E3"/>
    <w:rsid w:val="006C7654"/>
    <w:rsid w:val="006C7C31"/>
    <w:rsid w:val="006C7D99"/>
    <w:rsid w:val="006D3D8E"/>
    <w:rsid w:val="006D422E"/>
    <w:rsid w:val="006D46A3"/>
    <w:rsid w:val="006D63FF"/>
    <w:rsid w:val="006E3811"/>
    <w:rsid w:val="006E410F"/>
    <w:rsid w:val="006E4EA7"/>
    <w:rsid w:val="006E5181"/>
    <w:rsid w:val="006E5EE7"/>
    <w:rsid w:val="006E62EB"/>
    <w:rsid w:val="006E7B7F"/>
    <w:rsid w:val="006F0EE3"/>
    <w:rsid w:val="006F1726"/>
    <w:rsid w:val="006F512D"/>
    <w:rsid w:val="006F5888"/>
    <w:rsid w:val="006F643E"/>
    <w:rsid w:val="00701738"/>
    <w:rsid w:val="00702405"/>
    <w:rsid w:val="00705BF7"/>
    <w:rsid w:val="00706D32"/>
    <w:rsid w:val="00707290"/>
    <w:rsid w:val="00711536"/>
    <w:rsid w:val="0071279D"/>
    <w:rsid w:val="0071570B"/>
    <w:rsid w:val="007157E7"/>
    <w:rsid w:val="00717667"/>
    <w:rsid w:val="00717B43"/>
    <w:rsid w:val="00721127"/>
    <w:rsid w:val="00721EEB"/>
    <w:rsid w:val="0072363F"/>
    <w:rsid w:val="0072386A"/>
    <w:rsid w:val="0072499F"/>
    <w:rsid w:val="0072618B"/>
    <w:rsid w:val="00733672"/>
    <w:rsid w:val="00735323"/>
    <w:rsid w:val="00736A0B"/>
    <w:rsid w:val="007370F8"/>
    <w:rsid w:val="00737364"/>
    <w:rsid w:val="00740926"/>
    <w:rsid w:val="00741D74"/>
    <w:rsid w:val="00741EC2"/>
    <w:rsid w:val="00742650"/>
    <w:rsid w:val="00743E5A"/>
    <w:rsid w:val="00744565"/>
    <w:rsid w:val="007445A3"/>
    <w:rsid w:val="00745B22"/>
    <w:rsid w:val="00746212"/>
    <w:rsid w:val="00747AA0"/>
    <w:rsid w:val="0075054D"/>
    <w:rsid w:val="00750D4A"/>
    <w:rsid w:val="007522DD"/>
    <w:rsid w:val="00752D77"/>
    <w:rsid w:val="007544FA"/>
    <w:rsid w:val="00754ADA"/>
    <w:rsid w:val="0075562D"/>
    <w:rsid w:val="0075658D"/>
    <w:rsid w:val="00757286"/>
    <w:rsid w:val="00757828"/>
    <w:rsid w:val="00760762"/>
    <w:rsid w:val="00760951"/>
    <w:rsid w:val="007625EE"/>
    <w:rsid w:val="007630D2"/>
    <w:rsid w:val="00763F5D"/>
    <w:rsid w:val="00764AE7"/>
    <w:rsid w:val="007661F7"/>
    <w:rsid w:val="007666FA"/>
    <w:rsid w:val="0076691E"/>
    <w:rsid w:val="00770291"/>
    <w:rsid w:val="00773671"/>
    <w:rsid w:val="00773EC7"/>
    <w:rsid w:val="0077526A"/>
    <w:rsid w:val="00775B63"/>
    <w:rsid w:val="00775C09"/>
    <w:rsid w:val="00775F30"/>
    <w:rsid w:val="00775FCB"/>
    <w:rsid w:val="00776BAF"/>
    <w:rsid w:val="00777DB3"/>
    <w:rsid w:val="00777F78"/>
    <w:rsid w:val="007804EC"/>
    <w:rsid w:val="00781FDC"/>
    <w:rsid w:val="00784493"/>
    <w:rsid w:val="00786188"/>
    <w:rsid w:val="00786548"/>
    <w:rsid w:val="00793594"/>
    <w:rsid w:val="0079367D"/>
    <w:rsid w:val="00794247"/>
    <w:rsid w:val="0079516E"/>
    <w:rsid w:val="007954CB"/>
    <w:rsid w:val="00797611"/>
    <w:rsid w:val="007A0770"/>
    <w:rsid w:val="007A19DC"/>
    <w:rsid w:val="007A2DF6"/>
    <w:rsid w:val="007A2E04"/>
    <w:rsid w:val="007A3137"/>
    <w:rsid w:val="007A319A"/>
    <w:rsid w:val="007A44EC"/>
    <w:rsid w:val="007A516B"/>
    <w:rsid w:val="007A5F48"/>
    <w:rsid w:val="007A670B"/>
    <w:rsid w:val="007A7BD7"/>
    <w:rsid w:val="007A7F15"/>
    <w:rsid w:val="007B17FA"/>
    <w:rsid w:val="007B1E24"/>
    <w:rsid w:val="007B1F58"/>
    <w:rsid w:val="007B2E9D"/>
    <w:rsid w:val="007B5443"/>
    <w:rsid w:val="007B56DD"/>
    <w:rsid w:val="007B6986"/>
    <w:rsid w:val="007B79AA"/>
    <w:rsid w:val="007C0D8A"/>
    <w:rsid w:val="007C2693"/>
    <w:rsid w:val="007C5DA6"/>
    <w:rsid w:val="007C6207"/>
    <w:rsid w:val="007C648D"/>
    <w:rsid w:val="007C6517"/>
    <w:rsid w:val="007C660B"/>
    <w:rsid w:val="007C7444"/>
    <w:rsid w:val="007C7A70"/>
    <w:rsid w:val="007C7FB0"/>
    <w:rsid w:val="007D0E7B"/>
    <w:rsid w:val="007D189A"/>
    <w:rsid w:val="007D18D6"/>
    <w:rsid w:val="007E11B7"/>
    <w:rsid w:val="007E57BE"/>
    <w:rsid w:val="007E7657"/>
    <w:rsid w:val="007E7DEB"/>
    <w:rsid w:val="007E7E34"/>
    <w:rsid w:val="007F08BD"/>
    <w:rsid w:val="007F213C"/>
    <w:rsid w:val="007F2E3F"/>
    <w:rsid w:val="007F2EC6"/>
    <w:rsid w:val="007F3346"/>
    <w:rsid w:val="007F4780"/>
    <w:rsid w:val="007F6F16"/>
    <w:rsid w:val="007F7703"/>
    <w:rsid w:val="007F7E45"/>
    <w:rsid w:val="00800D77"/>
    <w:rsid w:val="00800DF5"/>
    <w:rsid w:val="00801271"/>
    <w:rsid w:val="00801482"/>
    <w:rsid w:val="008047D0"/>
    <w:rsid w:val="0081073B"/>
    <w:rsid w:val="0081256F"/>
    <w:rsid w:val="0081417D"/>
    <w:rsid w:val="00814DA9"/>
    <w:rsid w:val="00815163"/>
    <w:rsid w:val="00815197"/>
    <w:rsid w:val="008162D7"/>
    <w:rsid w:val="00816AE0"/>
    <w:rsid w:val="00823278"/>
    <w:rsid w:val="008233FB"/>
    <w:rsid w:val="008239DB"/>
    <w:rsid w:val="00825F4F"/>
    <w:rsid w:val="0082639F"/>
    <w:rsid w:val="0082741A"/>
    <w:rsid w:val="00830E45"/>
    <w:rsid w:val="0083493C"/>
    <w:rsid w:val="008404CE"/>
    <w:rsid w:val="00840806"/>
    <w:rsid w:val="008415D8"/>
    <w:rsid w:val="00841E20"/>
    <w:rsid w:val="008420E6"/>
    <w:rsid w:val="00842A5E"/>
    <w:rsid w:val="008439CC"/>
    <w:rsid w:val="00847036"/>
    <w:rsid w:val="00847368"/>
    <w:rsid w:val="00851202"/>
    <w:rsid w:val="00851CEE"/>
    <w:rsid w:val="0085232E"/>
    <w:rsid w:val="0085266F"/>
    <w:rsid w:val="00853022"/>
    <w:rsid w:val="008563CA"/>
    <w:rsid w:val="00856459"/>
    <w:rsid w:val="00856FE8"/>
    <w:rsid w:val="008605B9"/>
    <w:rsid w:val="00860B07"/>
    <w:rsid w:val="00862BED"/>
    <w:rsid w:val="008634DB"/>
    <w:rsid w:val="00863A8B"/>
    <w:rsid w:val="00863ACC"/>
    <w:rsid w:val="0086469C"/>
    <w:rsid w:val="00865369"/>
    <w:rsid w:val="00866211"/>
    <w:rsid w:val="008674DF"/>
    <w:rsid w:val="00867B26"/>
    <w:rsid w:val="00870656"/>
    <w:rsid w:val="00873C68"/>
    <w:rsid w:val="00874975"/>
    <w:rsid w:val="00877414"/>
    <w:rsid w:val="008774F0"/>
    <w:rsid w:val="00877CDD"/>
    <w:rsid w:val="0088017A"/>
    <w:rsid w:val="008815E7"/>
    <w:rsid w:val="008821B6"/>
    <w:rsid w:val="00887461"/>
    <w:rsid w:val="0089106C"/>
    <w:rsid w:val="008913CD"/>
    <w:rsid w:val="00892040"/>
    <w:rsid w:val="00895567"/>
    <w:rsid w:val="00896CC6"/>
    <w:rsid w:val="008979CE"/>
    <w:rsid w:val="008A1661"/>
    <w:rsid w:val="008A19F3"/>
    <w:rsid w:val="008A3C7E"/>
    <w:rsid w:val="008A447D"/>
    <w:rsid w:val="008A6C6D"/>
    <w:rsid w:val="008A7235"/>
    <w:rsid w:val="008A73EB"/>
    <w:rsid w:val="008B0DB7"/>
    <w:rsid w:val="008B1742"/>
    <w:rsid w:val="008B2FF6"/>
    <w:rsid w:val="008B3835"/>
    <w:rsid w:val="008B3D7A"/>
    <w:rsid w:val="008B4A0C"/>
    <w:rsid w:val="008B5056"/>
    <w:rsid w:val="008B5671"/>
    <w:rsid w:val="008B57AD"/>
    <w:rsid w:val="008B5A9D"/>
    <w:rsid w:val="008B5BCB"/>
    <w:rsid w:val="008B5CC4"/>
    <w:rsid w:val="008B7509"/>
    <w:rsid w:val="008C0D47"/>
    <w:rsid w:val="008C30AA"/>
    <w:rsid w:val="008C6310"/>
    <w:rsid w:val="008C636A"/>
    <w:rsid w:val="008D2266"/>
    <w:rsid w:val="008D2E80"/>
    <w:rsid w:val="008D417C"/>
    <w:rsid w:val="008D4ED3"/>
    <w:rsid w:val="008D50E3"/>
    <w:rsid w:val="008D6356"/>
    <w:rsid w:val="008D7764"/>
    <w:rsid w:val="008D784E"/>
    <w:rsid w:val="008D7D10"/>
    <w:rsid w:val="008E5953"/>
    <w:rsid w:val="008F21CC"/>
    <w:rsid w:val="008F323D"/>
    <w:rsid w:val="008F4105"/>
    <w:rsid w:val="008F6FA6"/>
    <w:rsid w:val="00901901"/>
    <w:rsid w:val="009040D1"/>
    <w:rsid w:val="00904C82"/>
    <w:rsid w:val="00907058"/>
    <w:rsid w:val="0090747E"/>
    <w:rsid w:val="009078D1"/>
    <w:rsid w:val="00912AA6"/>
    <w:rsid w:val="00912DE0"/>
    <w:rsid w:val="009140BC"/>
    <w:rsid w:val="009150DA"/>
    <w:rsid w:val="009215F4"/>
    <w:rsid w:val="0092285C"/>
    <w:rsid w:val="00922A0E"/>
    <w:rsid w:val="00922BBB"/>
    <w:rsid w:val="009236FA"/>
    <w:rsid w:val="009277E8"/>
    <w:rsid w:val="00927E54"/>
    <w:rsid w:val="00930B24"/>
    <w:rsid w:val="00931494"/>
    <w:rsid w:val="00932203"/>
    <w:rsid w:val="00932DBF"/>
    <w:rsid w:val="00935C4A"/>
    <w:rsid w:val="00940731"/>
    <w:rsid w:val="00941637"/>
    <w:rsid w:val="00941DB4"/>
    <w:rsid w:val="00943A52"/>
    <w:rsid w:val="00944557"/>
    <w:rsid w:val="00945377"/>
    <w:rsid w:val="00945BF8"/>
    <w:rsid w:val="00946800"/>
    <w:rsid w:val="00946CFE"/>
    <w:rsid w:val="0094794C"/>
    <w:rsid w:val="00950501"/>
    <w:rsid w:val="00950955"/>
    <w:rsid w:val="0095138C"/>
    <w:rsid w:val="00951547"/>
    <w:rsid w:val="00951F1B"/>
    <w:rsid w:val="00953253"/>
    <w:rsid w:val="00955863"/>
    <w:rsid w:val="009559F1"/>
    <w:rsid w:val="00955C8A"/>
    <w:rsid w:val="00957C73"/>
    <w:rsid w:val="00957DC7"/>
    <w:rsid w:val="00962BF3"/>
    <w:rsid w:val="00964BB8"/>
    <w:rsid w:val="0096798D"/>
    <w:rsid w:val="00970358"/>
    <w:rsid w:val="00970E98"/>
    <w:rsid w:val="009730DA"/>
    <w:rsid w:val="009731BE"/>
    <w:rsid w:val="0097494B"/>
    <w:rsid w:val="0097511E"/>
    <w:rsid w:val="0098081B"/>
    <w:rsid w:val="00980D10"/>
    <w:rsid w:val="0098133E"/>
    <w:rsid w:val="00981D25"/>
    <w:rsid w:val="009839C6"/>
    <w:rsid w:val="009863FC"/>
    <w:rsid w:val="00986660"/>
    <w:rsid w:val="00986E88"/>
    <w:rsid w:val="0098708B"/>
    <w:rsid w:val="00990EAC"/>
    <w:rsid w:val="00991434"/>
    <w:rsid w:val="00991D11"/>
    <w:rsid w:val="00994690"/>
    <w:rsid w:val="0099534E"/>
    <w:rsid w:val="0099717C"/>
    <w:rsid w:val="00997825"/>
    <w:rsid w:val="009A17EF"/>
    <w:rsid w:val="009A1CB3"/>
    <w:rsid w:val="009A54B9"/>
    <w:rsid w:val="009A78AA"/>
    <w:rsid w:val="009A7F97"/>
    <w:rsid w:val="009B2CFF"/>
    <w:rsid w:val="009B7AF4"/>
    <w:rsid w:val="009C15AC"/>
    <w:rsid w:val="009C1E84"/>
    <w:rsid w:val="009C2712"/>
    <w:rsid w:val="009C36DE"/>
    <w:rsid w:val="009C5201"/>
    <w:rsid w:val="009C62A8"/>
    <w:rsid w:val="009C6785"/>
    <w:rsid w:val="009D05B4"/>
    <w:rsid w:val="009D355C"/>
    <w:rsid w:val="009D483E"/>
    <w:rsid w:val="009D51EF"/>
    <w:rsid w:val="009D530A"/>
    <w:rsid w:val="009D5528"/>
    <w:rsid w:val="009D6117"/>
    <w:rsid w:val="009D69EC"/>
    <w:rsid w:val="009E0141"/>
    <w:rsid w:val="009E3FBC"/>
    <w:rsid w:val="009E5D84"/>
    <w:rsid w:val="009F1C8A"/>
    <w:rsid w:val="009F52B4"/>
    <w:rsid w:val="009F55C4"/>
    <w:rsid w:val="009F59D7"/>
    <w:rsid w:val="009F6182"/>
    <w:rsid w:val="009F65FA"/>
    <w:rsid w:val="00A01236"/>
    <w:rsid w:val="00A01449"/>
    <w:rsid w:val="00A0279B"/>
    <w:rsid w:val="00A02B20"/>
    <w:rsid w:val="00A0317D"/>
    <w:rsid w:val="00A052F1"/>
    <w:rsid w:val="00A06116"/>
    <w:rsid w:val="00A06B41"/>
    <w:rsid w:val="00A123C9"/>
    <w:rsid w:val="00A13B38"/>
    <w:rsid w:val="00A15F88"/>
    <w:rsid w:val="00A16F18"/>
    <w:rsid w:val="00A20158"/>
    <w:rsid w:val="00A22AA3"/>
    <w:rsid w:val="00A22E7D"/>
    <w:rsid w:val="00A2343E"/>
    <w:rsid w:val="00A25094"/>
    <w:rsid w:val="00A26122"/>
    <w:rsid w:val="00A261B8"/>
    <w:rsid w:val="00A261C5"/>
    <w:rsid w:val="00A2657F"/>
    <w:rsid w:val="00A2688B"/>
    <w:rsid w:val="00A26B1B"/>
    <w:rsid w:val="00A348F1"/>
    <w:rsid w:val="00A3550C"/>
    <w:rsid w:val="00A35896"/>
    <w:rsid w:val="00A37B50"/>
    <w:rsid w:val="00A42DA0"/>
    <w:rsid w:val="00A43971"/>
    <w:rsid w:val="00A43B4B"/>
    <w:rsid w:val="00A43D43"/>
    <w:rsid w:val="00A50EA5"/>
    <w:rsid w:val="00A51A5D"/>
    <w:rsid w:val="00A52CF3"/>
    <w:rsid w:val="00A54ECD"/>
    <w:rsid w:val="00A54F03"/>
    <w:rsid w:val="00A553C4"/>
    <w:rsid w:val="00A561B5"/>
    <w:rsid w:val="00A571B5"/>
    <w:rsid w:val="00A613CA"/>
    <w:rsid w:val="00A631A3"/>
    <w:rsid w:val="00A63893"/>
    <w:rsid w:val="00A648F1"/>
    <w:rsid w:val="00A64A7D"/>
    <w:rsid w:val="00A64B9B"/>
    <w:rsid w:val="00A6518F"/>
    <w:rsid w:val="00A6621F"/>
    <w:rsid w:val="00A66360"/>
    <w:rsid w:val="00A667D0"/>
    <w:rsid w:val="00A67151"/>
    <w:rsid w:val="00A67302"/>
    <w:rsid w:val="00A67E0B"/>
    <w:rsid w:val="00A70C4A"/>
    <w:rsid w:val="00A70C76"/>
    <w:rsid w:val="00A717C0"/>
    <w:rsid w:val="00A72C46"/>
    <w:rsid w:val="00A7464D"/>
    <w:rsid w:val="00A80780"/>
    <w:rsid w:val="00A82498"/>
    <w:rsid w:val="00A830E7"/>
    <w:rsid w:val="00A90A79"/>
    <w:rsid w:val="00A912C9"/>
    <w:rsid w:val="00A931D7"/>
    <w:rsid w:val="00A93B7E"/>
    <w:rsid w:val="00A97483"/>
    <w:rsid w:val="00AA487E"/>
    <w:rsid w:val="00AA50F6"/>
    <w:rsid w:val="00AB047F"/>
    <w:rsid w:val="00AB180B"/>
    <w:rsid w:val="00AB276B"/>
    <w:rsid w:val="00AB465D"/>
    <w:rsid w:val="00AB588B"/>
    <w:rsid w:val="00AB5B4F"/>
    <w:rsid w:val="00AB6633"/>
    <w:rsid w:val="00AB6EDC"/>
    <w:rsid w:val="00AB7875"/>
    <w:rsid w:val="00AC1EF6"/>
    <w:rsid w:val="00AC2D2D"/>
    <w:rsid w:val="00AC350E"/>
    <w:rsid w:val="00AC354C"/>
    <w:rsid w:val="00AC4F31"/>
    <w:rsid w:val="00AC53A7"/>
    <w:rsid w:val="00AC5837"/>
    <w:rsid w:val="00AD05B5"/>
    <w:rsid w:val="00AD0740"/>
    <w:rsid w:val="00AD1319"/>
    <w:rsid w:val="00AD1E5B"/>
    <w:rsid w:val="00AD2931"/>
    <w:rsid w:val="00AD55E3"/>
    <w:rsid w:val="00AD74DC"/>
    <w:rsid w:val="00AD7F93"/>
    <w:rsid w:val="00AE1063"/>
    <w:rsid w:val="00AE3274"/>
    <w:rsid w:val="00AE346E"/>
    <w:rsid w:val="00AE3B66"/>
    <w:rsid w:val="00AE477C"/>
    <w:rsid w:val="00AE4CE5"/>
    <w:rsid w:val="00AF01E2"/>
    <w:rsid w:val="00AF0647"/>
    <w:rsid w:val="00AF0B8C"/>
    <w:rsid w:val="00AF36B9"/>
    <w:rsid w:val="00AF478D"/>
    <w:rsid w:val="00AF4FCB"/>
    <w:rsid w:val="00AF58CD"/>
    <w:rsid w:val="00AF7668"/>
    <w:rsid w:val="00B026EA"/>
    <w:rsid w:val="00B0320A"/>
    <w:rsid w:val="00B041A1"/>
    <w:rsid w:val="00B04F29"/>
    <w:rsid w:val="00B056F9"/>
    <w:rsid w:val="00B0660A"/>
    <w:rsid w:val="00B06B73"/>
    <w:rsid w:val="00B10FC5"/>
    <w:rsid w:val="00B125F0"/>
    <w:rsid w:val="00B1380A"/>
    <w:rsid w:val="00B14139"/>
    <w:rsid w:val="00B166CA"/>
    <w:rsid w:val="00B20271"/>
    <w:rsid w:val="00B23BB8"/>
    <w:rsid w:val="00B27F07"/>
    <w:rsid w:val="00B301EF"/>
    <w:rsid w:val="00B30310"/>
    <w:rsid w:val="00B3164A"/>
    <w:rsid w:val="00B347BB"/>
    <w:rsid w:val="00B356C4"/>
    <w:rsid w:val="00B36C5A"/>
    <w:rsid w:val="00B37E6B"/>
    <w:rsid w:val="00B40B77"/>
    <w:rsid w:val="00B426FB"/>
    <w:rsid w:val="00B43B4C"/>
    <w:rsid w:val="00B44ABB"/>
    <w:rsid w:val="00B46568"/>
    <w:rsid w:val="00B468CE"/>
    <w:rsid w:val="00B47BDF"/>
    <w:rsid w:val="00B50B98"/>
    <w:rsid w:val="00B51ECB"/>
    <w:rsid w:val="00B52521"/>
    <w:rsid w:val="00B54EF6"/>
    <w:rsid w:val="00B55766"/>
    <w:rsid w:val="00B6292C"/>
    <w:rsid w:val="00B62A4C"/>
    <w:rsid w:val="00B62CAA"/>
    <w:rsid w:val="00B62D3F"/>
    <w:rsid w:val="00B63A5B"/>
    <w:rsid w:val="00B6451B"/>
    <w:rsid w:val="00B647C8"/>
    <w:rsid w:val="00B6574F"/>
    <w:rsid w:val="00B66196"/>
    <w:rsid w:val="00B6663A"/>
    <w:rsid w:val="00B7174E"/>
    <w:rsid w:val="00B71872"/>
    <w:rsid w:val="00B718EC"/>
    <w:rsid w:val="00B7219C"/>
    <w:rsid w:val="00B74DE4"/>
    <w:rsid w:val="00B75699"/>
    <w:rsid w:val="00B775B6"/>
    <w:rsid w:val="00B81013"/>
    <w:rsid w:val="00B84157"/>
    <w:rsid w:val="00B878F2"/>
    <w:rsid w:val="00B90A93"/>
    <w:rsid w:val="00B90B81"/>
    <w:rsid w:val="00B93043"/>
    <w:rsid w:val="00B93FB8"/>
    <w:rsid w:val="00B96CD2"/>
    <w:rsid w:val="00B977B6"/>
    <w:rsid w:val="00BA572E"/>
    <w:rsid w:val="00BA62CA"/>
    <w:rsid w:val="00BA6935"/>
    <w:rsid w:val="00BA7BEF"/>
    <w:rsid w:val="00BB0350"/>
    <w:rsid w:val="00BB167E"/>
    <w:rsid w:val="00BB2BB7"/>
    <w:rsid w:val="00BB2D51"/>
    <w:rsid w:val="00BB41FD"/>
    <w:rsid w:val="00BB543D"/>
    <w:rsid w:val="00BB7AEE"/>
    <w:rsid w:val="00BC0AA3"/>
    <w:rsid w:val="00BC1642"/>
    <w:rsid w:val="00BC17B4"/>
    <w:rsid w:val="00BC283C"/>
    <w:rsid w:val="00BC29C5"/>
    <w:rsid w:val="00BC2C1A"/>
    <w:rsid w:val="00BC3155"/>
    <w:rsid w:val="00BC3770"/>
    <w:rsid w:val="00BC7BAA"/>
    <w:rsid w:val="00BD2B75"/>
    <w:rsid w:val="00BD41B4"/>
    <w:rsid w:val="00BD442E"/>
    <w:rsid w:val="00BD4E7E"/>
    <w:rsid w:val="00BD738C"/>
    <w:rsid w:val="00BE086D"/>
    <w:rsid w:val="00BE39B8"/>
    <w:rsid w:val="00BE4474"/>
    <w:rsid w:val="00BE4638"/>
    <w:rsid w:val="00BE46C9"/>
    <w:rsid w:val="00BE55A0"/>
    <w:rsid w:val="00BE5FE4"/>
    <w:rsid w:val="00BE71FF"/>
    <w:rsid w:val="00BF0033"/>
    <w:rsid w:val="00BF108C"/>
    <w:rsid w:val="00BF2A8D"/>
    <w:rsid w:val="00BF2EE0"/>
    <w:rsid w:val="00BF4243"/>
    <w:rsid w:val="00BF44A4"/>
    <w:rsid w:val="00BF7BFF"/>
    <w:rsid w:val="00C015D1"/>
    <w:rsid w:val="00C035AA"/>
    <w:rsid w:val="00C040E9"/>
    <w:rsid w:val="00C105A1"/>
    <w:rsid w:val="00C10719"/>
    <w:rsid w:val="00C10B2D"/>
    <w:rsid w:val="00C10CBD"/>
    <w:rsid w:val="00C11E33"/>
    <w:rsid w:val="00C122F9"/>
    <w:rsid w:val="00C14856"/>
    <w:rsid w:val="00C153A8"/>
    <w:rsid w:val="00C16571"/>
    <w:rsid w:val="00C1681F"/>
    <w:rsid w:val="00C17699"/>
    <w:rsid w:val="00C220BE"/>
    <w:rsid w:val="00C22B90"/>
    <w:rsid w:val="00C2408C"/>
    <w:rsid w:val="00C25BDE"/>
    <w:rsid w:val="00C26E4A"/>
    <w:rsid w:val="00C302F7"/>
    <w:rsid w:val="00C3062E"/>
    <w:rsid w:val="00C30D1F"/>
    <w:rsid w:val="00C31620"/>
    <w:rsid w:val="00C3198F"/>
    <w:rsid w:val="00C335B1"/>
    <w:rsid w:val="00C34010"/>
    <w:rsid w:val="00C373EA"/>
    <w:rsid w:val="00C40FFB"/>
    <w:rsid w:val="00C41480"/>
    <w:rsid w:val="00C42E5B"/>
    <w:rsid w:val="00C435ED"/>
    <w:rsid w:val="00C44F52"/>
    <w:rsid w:val="00C46F28"/>
    <w:rsid w:val="00C475F6"/>
    <w:rsid w:val="00C52A0D"/>
    <w:rsid w:val="00C53BAC"/>
    <w:rsid w:val="00C54F79"/>
    <w:rsid w:val="00C6074E"/>
    <w:rsid w:val="00C618FD"/>
    <w:rsid w:val="00C61DF4"/>
    <w:rsid w:val="00C62FF6"/>
    <w:rsid w:val="00C635FF"/>
    <w:rsid w:val="00C6407A"/>
    <w:rsid w:val="00C645A1"/>
    <w:rsid w:val="00C77834"/>
    <w:rsid w:val="00C80733"/>
    <w:rsid w:val="00C80DBF"/>
    <w:rsid w:val="00C80FB3"/>
    <w:rsid w:val="00C81B18"/>
    <w:rsid w:val="00C83A79"/>
    <w:rsid w:val="00C86701"/>
    <w:rsid w:val="00C86F9E"/>
    <w:rsid w:val="00C8774D"/>
    <w:rsid w:val="00C900D9"/>
    <w:rsid w:val="00C92C19"/>
    <w:rsid w:val="00C9376A"/>
    <w:rsid w:val="00C93C3A"/>
    <w:rsid w:val="00C95DE4"/>
    <w:rsid w:val="00C96227"/>
    <w:rsid w:val="00CA18A0"/>
    <w:rsid w:val="00CA207D"/>
    <w:rsid w:val="00CA25DA"/>
    <w:rsid w:val="00CA44D0"/>
    <w:rsid w:val="00CA462A"/>
    <w:rsid w:val="00CA46E3"/>
    <w:rsid w:val="00CA6C08"/>
    <w:rsid w:val="00CB1422"/>
    <w:rsid w:val="00CB211A"/>
    <w:rsid w:val="00CB3B7B"/>
    <w:rsid w:val="00CB5214"/>
    <w:rsid w:val="00CB6201"/>
    <w:rsid w:val="00CC1C9E"/>
    <w:rsid w:val="00CC2D01"/>
    <w:rsid w:val="00CC3B6C"/>
    <w:rsid w:val="00CC47DE"/>
    <w:rsid w:val="00CC5819"/>
    <w:rsid w:val="00CC6068"/>
    <w:rsid w:val="00CD1405"/>
    <w:rsid w:val="00CD20A9"/>
    <w:rsid w:val="00CD54A9"/>
    <w:rsid w:val="00CD55AE"/>
    <w:rsid w:val="00CD57E3"/>
    <w:rsid w:val="00CD6F4C"/>
    <w:rsid w:val="00CE01C7"/>
    <w:rsid w:val="00CE3A3D"/>
    <w:rsid w:val="00CE4028"/>
    <w:rsid w:val="00CE4222"/>
    <w:rsid w:val="00CE4A17"/>
    <w:rsid w:val="00CE4A8F"/>
    <w:rsid w:val="00CE6AAD"/>
    <w:rsid w:val="00CE7014"/>
    <w:rsid w:val="00CE7A30"/>
    <w:rsid w:val="00CE7A85"/>
    <w:rsid w:val="00CF2EF0"/>
    <w:rsid w:val="00CF3A11"/>
    <w:rsid w:val="00CF3B09"/>
    <w:rsid w:val="00CF4EF6"/>
    <w:rsid w:val="00CF4FE2"/>
    <w:rsid w:val="00CF5D31"/>
    <w:rsid w:val="00CF7CEB"/>
    <w:rsid w:val="00CF7EB1"/>
    <w:rsid w:val="00D0087D"/>
    <w:rsid w:val="00D0267F"/>
    <w:rsid w:val="00D02C61"/>
    <w:rsid w:val="00D033A9"/>
    <w:rsid w:val="00D03E9C"/>
    <w:rsid w:val="00D0476C"/>
    <w:rsid w:val="00D04E44"/>
    <w:rsid w:val="00D065A6"/>
    <w:rsid w:val="00D07E7C"/>
    <w:rsid w:val="00D1041F"/>
    <w:rsid w:val="00D10477"/>
    <w:rsid w:val="00D1204C"/>
    <w:rsid w:val="00D13718"/>
    <w:rsid w:val="00D14B18"/>
    <w:rsid w:val="00D15311"/>
    <w:rsid w:val="00D1534F"/>
    <w:rsid w:val="00D1662E"/>
    <w:rsid w:val="00D1695C"/>
    <w:rsid w:val="00D20627"/>
    <w:rsid w:val="00D209E6"/>
    <w:rsid w:val="00D23C92"/>
    <w:rsid w:val="00D24A5D"/>
    <w:rsid w:val="00D25CD9"/>
    <w:rsid w:val="00D26A08"/>
    <w:rsid w:val="00D270A5"/>
    <w:rsid w:val="00D2756B"/>
    <w:rsid w:val="00D27B02"/>
    <w:rsid w:val="00D27BF2"/>
    <w:rsid w:val="00D30BE0"/>
    <w:rsid w:val="00D3115C"/>
    <w:rsid w:val="00D31A36"/>
    <w:rsid w:val="00D32517"/>
    <w:rsid w:val="00D32E65"/>
    <w:rsid w:val="00D358E0"/>
    <w:rsid w:val="00D3645E"/>
    <w:rsid w:val="00D37FCB"/>
    <w:rsid w:val="00D4023D"/>
    <w:rsid w:val="00D4069A"/>
    <w:rsid w:val="00D421B5"/>
    <w:rsid w:val="00D427C3"/>
    <w:rsid w:val="00D4316B"/>
    <w:rsid w:val="00D44063"/>
    <w:rsid w:val="00D45B41"/>
    <w:rsid w:val="00D514DD"/>
    <w:rsid w:val="00D518BF"/>
    <w:rsid w:val="00D52FD8"/>
    <w:rsid w:val="00D53E27"/>
    <w:rsid w:val="00D54ECC"/>
    <w:rsid w:val="00D55DA7"/>
    <w:rsid w:val="00D60DE8"/>
    <w:rsid w:val="00D62760"/>
    <w:rsid w:val="00D635B9"/>
    <w:rsid w:val="00D63C74"/>
    <w:rsid w:val="00D651F7"/>
    <w:rsid w:val="00D65B5C"/>
    <w:rsid w:val="00D65E52"/>
    <w:rsid w:val="00D664C5"/>
    <w:rsid w:val="00D67731"/>
    <w:rsid w:val="00D67A79"/>
    <w:rsid w:val="00D7189D"/>
    <w:rsid w:val="00D730CA"/>
    <w:rsid w:val="00D7415F"/>
    <w:rsid w:val="00D7668F"/>
    <w:rsid w:val="00D801DF"/>
    <w:rsid w:val="00D81485"/>
    <w:rsid w:val="00D84A12"/>
    <w:rsid w:val="00D86307"/>
    <w:rsid w:val="00D86FBB"/>
    <w:rsid w:val="00D902FC"/>
    <w:rsid w:val="00D90CF0"/>
    <w:rsid w:val="00D92DCB"/>
    <w:rsid w:val="00D94C22"/>
    <w:rsid w:val="00D94F64"/>
    <w:rsid w:val="00D978E4"/>
    <w:rsid w:val="00DA18AE"/>
    <w:rsid w:val="00DA33AC"/>
    <w:rsid w:val="00DA43BC"/>
    <w:rsid w:val="00DA4690"/>
    <w:rsid w:val="00DA64D0"/>
    <w:rsid w:val="00DA6582"/>
    <w:rsid w:val="00DB032E"/>
    <w:rsid w:val="00DB0DFE"/>
    <w:rsid w:val="00DB1EF1"/>
    <w:rsid w:val="00DB299E"/>
    <w:rsid w:val="00DB3DDD"/>
    <w:rsid w:val="00DB3FED"/>
    <w:rsid w:val="00DB44BA"/>
    <w:rsid w:val="00DB4AE4"/>
    <w:rsid w:val="00DB521B"/>
    <w:rsid w:val="00DB67CB"/>
    <w:rsid w:val="00DB74E0"/>
    <w:rsid w:val="00DC0C77"/>
    <w:rsid w:val="00DC10FC"/>
    <w:rsid w:val="00DC22C2"/>
    <w:rsid w:val="00DC575A"/>
    <w:rsid w:val="00DC5FE1"/>
    <w:rsid w:val="00DC6EFE"/>
    <w:rsid w:val="00DC71B0"/>
    <w:rsid w:val="00DD013B"/>
    <w:rsid w:val="00DD07B6"/>
    <w:rsid w:val="00DD103D"/>
    <w:rsid w:val="00DD2B98"/>
    <w:rsid w:val="00DD2D39"/>
    <w:rsid w:val="00DD380E"/>
    <w:rsid w:val="00DD4754"/>
    <w:rsid w:val="00DD4C82"/>
    <w:rsid w:val="00DD7058"/>
    <w:rsid w:val="00DE03C1"/>
    <w:rsid w:val="00DE18B5"/>
    <w:rsid w:val="00DE31FA"/>
    <w:rsid w:val="00DE502E"/>
    <w:rsid w:val="00DE5049"/>
    <w:rsid w:val="00DE6A0D"/>
    <w:rsid w:val="00DE79C8"/>
    <w:rsid w:val="00DF09F4"/>
    <w:rsid w:val="00E0095D"/>
    <w:rsid w:val="00E0209F"/>
    <w:rsid w:val="00E02CC6"/>
    <w:rsid w:val="00E02E0B"/>
    <w:rsid w:val="00E05792"/>
    <w:rsid w:val="00E057DB"/>
    <w:rsid w:val="00E0593E"/>
    <w:rsid w:val="00E05E74"/>
    <w:rsid w:val="00E11C24"/>
    <w:rsid w:val="00E1698D"/>
    <w:rsid w:val="00E208B0"/>
    <w:rsid w:val="00E20F14"/>
    <w:rsid w:val="00E25DB2"/>
    <w:rsid w:val="00E26720"/>
    <w:rsid w:val="00E3031B"/>
    <w:rsid w:val="00E3039A"/>
    <w:rsid w:val="00E337D4"/>
    <w:rsid w:val="00E36DF7"/>
    <w:rsid w:val="00E41661"/>
    <w:rsid w:val="00E41AEE"/>
    <w:rsid w:val="00E43A3D"/>
    <w:rsid w:val="00E43F0C"/>
    <w:rsid w:val="00E450F5"/>
    <w:rsid w:val="00E4794F"/>
    <w:rsid w:val="00E508A7"/>
    <w:rsid w:val="00E50F1D"/>
    <w:rsid w:val="00E50F28"/>
    <w:rsid w:val="00E5175F"/>
    <w:rsid w:val="00E55C21"/>
    <w:rsid w:val="00E576CF"/>
    <w:rsid w:val="00E60A44"/>
    <w:rsid w:val="00E60FAB"/>
    <w:rsid w:val="00E61B22"/>
    <w:rsid w:val="00E62577"/>
    <w:rsid w:val="00E657DA"/>
    <w:rsid w:val="00E65F79"/>
    <w:rsid w:val="00E666EA"/>
    <w:rsid w:val="00E67A09"/>
    <w:rsid w:val="00E67DFD"/>
    <w:rsid w:val="00E701BE"/>
    <w:rsid w:val="00E70A38"/>
    <w:rsid w:val="00E74087"/>
    <w:rsid w:val="00E80A3E"/>
    <w:rsid w:val="00E82EA4"/>
    <w:rsid w:val="00E8367C"/>
    <w:rsid w:val="00E83D63"/>
    <w:rsid w:val="00E84752"/>
    <w:rsid w:val="00E85694"/>
    <w:rsid w:val="00E85CEA"/>
    <w:rsid w:val="00E8690C"/>
    <w:rsid w:val="00E86965"/>
    <w:rsid w:val="00E91F09"/>
    <w:rsid w:val="00E94E16"/>
    <w:rsid w:val="00E957DB"/>
    <w:rsid w:val="00E96CE0"/>
    <w:rsid w:val="00E97272"/>
    <w:rsid w:val="00E97C53"/>
    <w:rsid w:val="00EA35AB"/>
    <w:rsid w:val="00EA6493"/>
    <w:rsid w:val="00EA66C3"/>
    <w:rsid w:val="00EA6F82"/>
    <w:rsid w:val="00EA70F3"/>
    <w:rsid w:val="00EA7476"/>
    <w:rsid w:val="00EB0651"/>
    <w:rsid w:val="00EB1F89"/>
    <w:rsid w:val="00EB1FC2"/>
    <w:rsid w:val="00EB572B"/>
    <w:rsid w:val="00EB6A0B"/>
    <w:rsid w:val="00EB6CDF"/>
    <w:rsid w:val="00EB7D66"/>
    <w:rsid w:val="00EC0DC6"/>
    <w:rsid w:val="00EC14DF"/>
    <w:rsid w:val="00EC1BB9"/>
    <w:rsid w:val="00EC3724"/>
    <w:rsid w:val="00EC3A34"/>
    <w:rsid w:val="00EC496C"/>
    <w:rsid w:val="00ED0B35"/>
    <w:rsid w:val="00ED3B32"/>
    <w:rsid w:val="00ED3FB7"/>
    <w:rsid w:val="00ED4484"/>
    <w:rsid w:val="00ED51EE"/>
    <w:rsid w:val="00ED6B45"/>
    <w:rsid w:val="00ED6CFA"/>
    <w:rsid w:val="00ED7346"/>
    <w:rsid w:val="00ED77F3"/>
    <w:rsid w:val="00EE1B4E"/>
    <w:rsid w:val="00EE236F"/>
    <w:rsid w:val="00EE29E3"/>
    <w:rsid w:val="00EE2EBB"/>
    <w:rsid w:val="00EE30E6"/>
    <w:rsid w:val="00EE3F29"/>
    <w:rsid w:val="00EE45D4"/>
    <w:rsid w:val="00EF1410"/>
    <w:rsid w:val="00EF6D11"/>
    <w:rsid w:val="00EF793C"/>
    <w:rsid w:val="00F02215"/>
    <w:rsid w:val="00F03099"/>
    <w:rsid w:val="00F04E90"/>
    <w:rsid w:val="00F05BB5"/>
    <w:rsid w:val="00F06146"/>
    <w:rsid w:val="00F10CAD"/>
    <w:rsid w:val="00F113BF"/>
    <w:rsid w:val="00F119CD"/>
    <w:rsid w:val="00F125A5"/>
    <w:rsid w:val="00F138FA"/>
    <w:rsid w:val="00F13BA8"/>
    <w:rsid w:val="00F142FB"/>
    <w:rsid w:val="00F16FFD"/>
    <w:rsid w:val="00F20633"/>
    <w:rsid w:val="00F20E90"/>
    <w:rsid w:val="00F20ED0"/>
    <w:rsid w:val="00F21C67"/>
    <w:rsid w:val="00F2337D"/>
    <w:rsid w:val="00F25153"/>
    <w:rsid w:val="00F25908"/>
    <w:rsid w:val="00F26C70"/>
    <w:rsid w:val="00F26E37"/>
    <w:rsid w:val="00F2702B"/>
    <w:rsid w:val="00F32A7C"/>
    <w:rsid w:val="00F34EC4"/>
    <w:rsid w:val="00F374E5"/>
    <w:rsid w:val="00F42194"/>
    <w:rsid w:val="00F4271F"/>
    <w:rsid w:val="00F4384E"/>
    <w:rsid w:val="00F50677"/>
    <w:rsid w:val="00F51454"/>
    <w:rsid w:val="00F53DDA"/>
    <w:rsid w:val="00F5534E"/>
    <w:rsid w:val="00F56D98"/>
    <w:rsid w:val="00F57608"/>
    <w:rsid w:val="00F57D91"/>
    <w:rsid w:val="00F57E13"/>
    <w:rsid w:val="00F6042B"/>
    <w:rsid w:val="00F6097E"/>
    <w:rsid w:val="00F60D1C"/>
    <w:rsid w:val="00F62A47"/>
    <w:rsid w:val="00F62DCD"/>
    <w:rsid w:val="00F655B7"/>
    <w:rsid w:val="00F65A87"/>
    <w:rsid w:val="00F65B26"/>
    <w:rsid w:val="00F73B1D"/>
    <w:rsid w:val="00F7451A"/>
    <w:rsid w:val="00F745DD"/>
    <w:rsid w:val="00F74F67"/>
    <w:rsid w:val="00F75C2A"/>
    <w:rsid w:val="00F76B03"/>
    <w:rsid w:val="00F76EBD"/>
    <w:rsid w:val="00F772AC"/>
    <w:rsid w:val="00F82E45"/>
    <w:rsid w:val="00F83EAE"/>
    <w:rsid w:val="00F84268"/>
    <w:rsid w:val="00F8478E"/>
    <w:rsid w:val="00F84AC0"/>
    <w:rsid w:val="00F84AF5"/>
    <w:rsid w:val="00F84B99"/>
    <w:rsid w:val="00F85769"/>
    <w:rsid w:val="00F8700A"/>
    <w:rsid w:val="00F910E2"/>
    <w:rsid w:val="00F91124"/>
    <w:rsid w:val="00F92A52"/>
    <w:rsid w:val="00F94157"/>
    <w:rsid w:val="00F95D17"/>
    <w:rsid w:val="00FA01F0"/>
    <w:rsid w:val="00FA0E94"/>
    <w:rsid w:val="00FA2772"/>
    <w:rsid w:val="00FA2B43"/>
    <w:rsid w:val="00FA3223"/>
    <w:rsid w:val="00FA39E8"/>
    <w:rsid w:val="00FA48A2"/>
    <w:rsid w:val="00FA55A6"/>
    <w:rsid w:val="00FA6956"/>
    <w:rsid w:val="00FA6C79"/>
    <w:rsid w:val="00FB0572"/>
    <w:rsid w:val="00FB05EA"/>
    <w:rsid w:val="00FB09F0"/>
    <w:rsid w:val="00FB17C6"/>
    <w:rsid w:val="00FB27AE"/>
    <w:rsid w:val="00FB6068"/>
    <w:rsid w:val="00FC1BA7"/>
    <w:rsid w:val="00FC3D59"/>
    <w:rsid w:val="00FC6AE0"/>
    <w:rsid w:val="00FC6F71"/>
    <w:rsid w:val="00FC7936"/>
    <w:rsid w:val="00FD0750"/>
    <w:rsid w:val="00FD0C4A"/>
    <w:rsid w:val="00FD220B"/>
    <w:rsid w:val="00FD2680"/>
    <w:rsid w:val="00FD2E6E"/>
    <w:rsid w:val="00FD3835"/>
    <w:rsid w:val="00FD4DD5"/>
    <w:rsid w:val="00FD73B1"/>
    <w:rsid w:val="00FE0A2D"/>
    <w:rsid w:val="00FE148D"/>
    <w:rsid w:val="00FE39B2"/>
    <w:rsid w:val="00FE5620"/>
    <w:rsid w:val="00FE5A5F"/>
    <w:rsid w:val="00FE5B7A"/>
    <w:rsid w:val="00FE77D9"/>
    <w:rsid w:val="00FE7CDB"/>
    <w:rsid w:val="00FF49F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DD705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08741B"/>
  </w:style>
  <w:style w:type="character" w:customStyle="1" w:styleId="eop">
    <w:name w:val="eop"/>
    <w:basedOn w:val="a2"/>
    <w:rsid w:val="0008741B"/>
  </w:style>
  <w:style w:type="paragraph" w:customStyle="1" w:styleId="p1">
    <w:name w:val="p1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1">
    <w:name w:val="s1"/>
    <w:basedOn w:val="a2"/>
    <w:rsid w:val="00D81485"/>
  </w:style>
  <w:style w:type="paragraph" w:customStyle="1" w:styleId="p2">
    <w:name w:val="p2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paragraph" w:customStyle="1" w:styleId="p3">
    <w:name w:val="p3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d">
    <w:name w:val="Unresolved Mention"/>
    <w:basedOn w:val="a2"/>
    <w:uiPriority w:val="99"/>
    <w:semiHidden/>
    <w:unhideWhenUsed/>
    <w:rsid w:val="002F34F8"/>
    <w:rPr>
      <w:color w:val="605E5C"/>
      <w:shd w:val="clear" w:color="auto" w:fill="E1DFDD"/>
    </w:rPr>
  </w:style>
  <w:style w:type="character" w:styleId="afe">
    <w:name w:val="FollowedHyperlink"/>
    <w:basedOn w:val="a2"/>
    <w:uiPriority w:val="99"/>
    <w:semiHidden/>
    <w:unhideWhenUsed/>
    <w:rsid w:val="002F34F8"/>
    <w:rPr>
      <w:color w:val="800080" w:themeColor="followedHyperlink"/>
      <w:u w:val="single"/>
    </w:rPr>
  </w:style>
  <w:style w:type="paragraph" w:customStyle="1" w:styleId="p4">
    <w:name w:val="p4"/>
    <w:basedOn w:val="a1"/>
    <w:rsid w:val="00CF7CE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3">
    <w:name w:val="s3"/>
    <w:basedOn w:val="a2"/>
    <w:rsid w:val="00CF7CEB"/>
  </w:style>
  <w:style w:type="table" w:customStyle="1" w:styleId="13">
    <w:name w:val="Сетка таблицы1"/>
    <w:basedOn w:val="a3"/>
    <w:next w:val="ac"/>
    <w:uiPriority w:val="59"/>
    <w:rsid w:val="00745B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kpad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ummly.com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povarenok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78</TotalTime>
  <Pages>26</Pages>
  <Words>3378</Words>
  <Characters>19257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G2844</cp:lastModifiedBy>
  <cp:revision>278</cp:revision>
  <cp:lastPrinted>2024-04-26T14:15:00Z</cp:lastPrinted>
  <dcterms:created xsi:type="dcterms:W3CDTF">2024-04-26T14:15:00Z</dcterms:created>
  <dcterms:modified xsi:type="dcterms:W3CDTF">2025-10-01T16:47:00Z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